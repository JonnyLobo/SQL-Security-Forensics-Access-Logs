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4B70E88" w14:textId="0332A47F" w:rsidR="00FC2FA8" w:rsidRDefault="00FC2FA8" w:rsidP="00FC2FA8">
      <w:pPr>
        <w:spacing w:after="0" w:line="240" w:lineRule="auto"/>
        <w:rPr>
          <w:rFonts w:ascii="Courier New" w:hAnsi="Courier New" w:cs="Courier New"/>
          <w:color w:val="222020"/>
        </w:rPr>
      </w:pPr>
    </w:p>
    <w:p w14:paraId="4FAB8557" w14:textId="77777777" w:rsidR="001743FC" w:rsidRPr="00145934" w:rsidRDefault="001743FC" w:rsidP="00145934">
      <w:pPr>
        <w:spacing w:after="0" w:line="240" w:lineRule="auto"/>
        <w:jc w:val="center"/>
        <w:rPr>
          <w:rFonts w:ascii="Source Sans Pro" w:hAnsi="Source Sans Pro" w:cs="Courier New"/>
          <w:b/>
          <w:bCs/>
          <w:color w:val="222020"/>
          <w:sz w:val="36"/>
          <w:szCs w:val="36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# </w:t>
      </w:r>
      <w:r w:rsidRPr="00145934">
        <w:rPr>
          <w:rFonts w:ascii="Segoe UI Emoji" w:hAnsi="Segoe UI Emoji" w:cs="Segoe UI Emoji"/>
          <w:color w:val="222020"/>
          <w:sz w:val="24"/>
          <w:szCs w:val="24"/>
        </w:rPr>
        <w:t>🛡</w:t>
      </w:r>
      <w:r w:rsidRPr="00145934">
        <w:rPr>
          <w:rFonts w:ascii="Source Sans Pro" w:hAnsi="Source Sans Pro" w:cs="Courier New"/>
          <w:color w:val="222020"/>
          <w:sz w:val="24"/>
          <w:szCs w:val="24"/>
        </w:rPr>
        <w:t>️</w:t>
      </w: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 </w:t>
      </w:r>
      <w:r w:rsidRPr="00145934">
        <w:rPr>
          <w:rFonts w:ascii="Source Sans Pro" w:hAnsi="Source Sans Pro" w:cs="Courier New"/>
          <w:b/>
          <w:bCs/>
          <w:color w:val="222020"/>
          <w:sz w:val="36"/>
          <w:szCs w:val="36"/>
          <w:lang w:val="en-US"/>
        </w:rPr>
        <w:t>Relational Forensics: Asset Correlation &amp; Incident Attribution with SQL</w:t>
      </w:r>
    </w:p>
    <w:p w14:paraId="02274109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</w:p>
    <w:p w14:paraId="36F6B55C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## </w:t>
      </w:r>
      <w:r w:rsidRPr="00145934">
        <w:rPr>
          <w:rFonts w:ascii="Segoe UI Emoji" w:hAnsi="Segoe UI Emoji" w:cs="Segoe UI Emoji"/>
          <w:color w:val="222020"/>
          <w:sz w:val="24"/>
          <w:szCs w:val="24"/>
        </w:rPr>
        <w:t>📝</w:t>
      </w: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 </w:t>
      </w:r>
      <w:r w:rsidRPr="00145934">
        <w:rPr>
          <w:rFonts w:ascii="Source Sans Pro" w:hAnsi="Source Sans Pro" w:cs="Courier New"/>
          <w:b/>
          <w:bCs/>
          <w:color w:val="222020"/>
          <w:sz w:val="24"/>
          <w:szCs w:val="24"/>
          <w:lang w:val="en-US"/>
        </w:rPr>
        <w:t>Project Overview</w:t>
      </w:r>
    </w:p>
    <w:p w14:paraId="31986204" w14:textId="090D07F3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In this specialized security project, I performed a relational analysis to investigate a simulated security incident. By correlating fragmented data across multiple tables, I identified unauthorized hardware (Shadow IT) and mapped suspicious login attempts to specific organizational identities.</w:t>
      </w:r>
    </w:p>
    <w:p w14:paraId="3DF50AE5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</w:p>
    <w:p w14:paraId="7CAFCC0E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## </w:t>
      </w:r>
      <w:r w:rsidRPr="00145934">
        <w:rPr>
          <w:rFonts w:ascii="Segoe UI Emoji" w:hAnsi="Segoe UI Emoji" w:cs="Segoe UI Emoji"/>
          <w:color w:val="222020"/>
          <w:sz w:val="24"/>
          <w:szCs w:val="24"/>
        </w:rPr>
        <w:t>🛠</w:t>
      </w:r>
      <w:r w:rsidRPr="00145934">
        <w:rPr>
          <w:rFonts w:ascii="Source Sans Pro" w:hAnsi="Source Sans Pro" w:cs="Courier New"/>
          <w:color w:val="222020"/>
          <w:sz w:val="24"/>
          <w:szCs w:val="24"/>
        </w:rPr>
        <w:t>️</w:t>
      </w: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 Tactical Environment (SYSTEM LOBO)</w:t>
      </w:r>
    </w:p>
    <w:p w14:paraId="7F341F41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* **Operating System:** Kali Linux (VMware Environment).</w:t>
      </w:r>
    </w:p>
    <w:p w14:paraId="0DA00FA8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* **Terminal Profile:** </w:t>
      </w:r>
      <w:proofErr w:type="spellStart"/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Zsh</w:t>
      </w:r>
      <w:proofErr w:type="spellEnd"/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 with Shadow Autocomplete.</w:t>
      </w:r>
    </w:p>
    <w:p w14:paraId="50854A11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* **Hardware Specs:** AMD Ryzen 7 5700G | 32 GB RAM.</w:t>
      </w:r>
    </w:p>
    <w:p w14:paraId="0E7FF9B9" w14:textId="124B074E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* **Database Engine:** SQLite3 / MariaDB [cite: 2026-04-06].</w:t>
      </w:r>
    </w:p>
    <w:p w14:paraId="1FDCC957" w14:textId="6363EDD6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---</w:t>
      </w:r>
    </w:p>
    <w:p w14:paraId="7424CE24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## </w:t>
      </w:r>
      <w:r w:rsidRPr="00145934">
        <w:rPr>
          <w:rFonts w:ascii="Segoe UI Emoji" w:hAnsi="Segoe UI Emoji" w:cs="Segoe UI Emoji"/>
          <w:color w:val="222020"/>
          <w:sz w:val="24"/>
          <w:szCs w:val="24"/>
        </w:rPr>
        <w:t>🕵</w:t>
      </w:r>
      <w:r w:rsidRPr="00145934">
        <w:rPr>
          <w:rFonts w:ascii="Source Sans Pro" w:hAnsi="Source Sans Pro" w:cs="Courier New"/>
          <w:color w:val="222020"/>
          <w:sz w:val="24"/>
          <w:szCs w:val="24"/>
        </w:rPr>
        <w:t>️</w:t>
      </w: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 </w:t>
      </w:r>
      <w:r w:rsidRPr="00145934">
        <w:rPr>
          <w:rFonts w:ascii="Source Sans Pro" w:hAnsi="Source Sans Pro" w:cs="Courier New"/>
          <w:b/>
          <w:bCs/>
          <w:color w:val="222020"/>
          <w:sz w:val="24"/>
          <w:szCs w:val="24"/>
          <w:lang w:val="en-US"/>
        </w:rPr>
        <w:t>Forensic Investigation Phases</w:t>
      </w:r>
    </w:p>
    <w:p w14:paraId="43053C7B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</w:p>
    <w:p w14:paraId="3AEE08D6" w14:textId="77777777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b/>
          <w:bCs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### </w:t>
      </w:r>
      <w:r w:rsidRPr="00145934">
        <w:rPr>
          <w:rFonts w:ascii="Source Sans Pro" w:hAnsi="Source Sans Pro" w:cs="Courier New"/>
          <w:b/>
          <w:bCs/>
          <w:color w:val="222020"/>
          <w:sz w:val="24"/>
          <w:szCs w:val="24"/>
          <w:lang w:val="en-US"/>
        </w:rPr>
        <w:t>Phase 1: Authorized Asset Mapping (INNER JOIN)</w:t>
      </w:r>
    </w:p>
    <w:p w14:paraId="58D5BE86" w14:textId="528FAA02" w:rsidR="001743FC" w:rsidRPr="00145934" w:rsidRDefault="001743FC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I correlated the machines and employees tables to verify which devices were officially assigned to registered staff.</w:t>
      </w:r>
    </w:p>
    <w:p w14:paraId="1AFB1125" w14:textId="77777777" w:rsidR="001743FC" w:rsidRPr="001743FC" w:rsidRDefault="001743FC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2CCD7296" w14:textId="7CE76193" w:rsidR="001743FC" w:rsidRPr="00145934" w:rsidRDefault="001743FC" w:rsidP="001743FC">
      <w:pPr>
        <w:spacing w:after="0" w:line="240" w:lineRule="auto"/>
        <w:rPr>
          <w:rFonts w:ascii="Courier New" w:hAnsi="Courier New" w:cs="Courier New"/>
          <w:color w:val="222020"/>
          <w:highlight w:val="lightGray"/>
          <w:lang w:val="en-US"/>
        </w:rPr>
      </w:pPr>
      <w:proofErr w:type="spellStart"/>
      <w:r w:rsidRPr="00145934">
        <w:rPr>
          <w:rFonts w:ascii="Courier New" w:hAnsi="Courier New" w:cs="Courier New"/>
          <w:color w:val="222020"/>
          <w:highlight w:val="lightGray"/>
          <w:lang w:val="en-US"/>
        </w:rPr>
        <w:t>sql</w:t>
      </w:r>
      <w:proofErr w:type="spellEnd"/>
    </w:p>
    <w:p w14:paraId="12DF4FF2" w14:textId="0E2CDBFA" w:rsidR="001743FC" w:rsidRPr="00145934" w:rsidRDefault="001743FC" w:rsidP="001743FC">
      <w:pPr>
        <w:spacing w:after="0" w:line="240" w:lineRule="auto"/>
        <w:rPr>
          <w:rFonts w:ascii="Courier New" w:hAnsi="Courier New" w:cs="Courier New"/>
          <w:color w:val="222020"/>
          <w:highlight w:val="lightGray"/>
          <w:lang w:val="en-US"/>
        </w:rPr>
      </w:pPr>
      <w:r w:rsidRPr="00145934">
        <w:rPr>
          <w:rFonts w:ascii="Courier New" w:hAnsi="Courier New" w:cs="Courier New"/>
          <w:color w:val="222020"/>
          <w:highlight w:val="lightGray"/>
          <w:lang w:val="en-US"/>
        </w:rPr>
        <w:t xml:space="preserve">SELECT * FROM machines </w:t>
      </w:r>
    </w:p>
    <w:p w14:paraId="48DD4726" w14:textId="2573504C" w:rsidR="001743FC" w:rsidRDefault="00B53ADC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  <w:r w:rsidRPr="00145934">
        <w:rPr>
          <w:rFonts w:ascii="Courier New" w:hAnsi="Courier New" w:cs="Courier New"/>
          <w:noProof/>
          <w:color w:val="222020"/>
          <w:highlight w:val="lightGray"/>
          <w:lang w:val="en-US"/>
        </w:rPr>
        <w:drawing>
          <wp:anchor distT="0" distB="0" distL="114300" distR="114300" simplePos="0" relativeHeight="251659264" behindDoc="0" locked="0" layoutInCell="1" allowOverlap="1" wp14:anchorId="21D385F9" wp14:editId="21906192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5619750" cy="25146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22" b="11961"/>
                    <a:stretch/>
                  </pic:blipFill>
                  <pic:spPr bwMode="auto">
                    <a:xfrm>
                      <a:off x="0" y="0"/>
                      <a:ext cx="561975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3FC" w:rsidRPr="00145934">
        <w:rPr>
          <w:rFonts w:ascii="Courier New" w:hAnsi="Courier New" w:cs="Courier New"/>
          <w:color w:val="222020"/>
          <w:highlight w:val="lightGray"/>
          <w:lang w:val="en-US"/>
        </w:rPr>
        <w:t>INNER JOIN employees ON machines.device_id = employees.device_id;</w:t>
      </w:r>
    </w:p>
    <w:p w14:paraId="6442A4BB" w14:textId="0C61F7FD" w:rsidR="001743FC" w:rsidRDefault="001743FC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25292F46" w14:textId="599180CD" w:rsidR="001743FC" w:rsidRPr="001743FC" w:rsidRDefault="001743FC" w:rsidP="00145934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743FC">
        <w:rPr>
          <w:rFonts w:ascii="Source Sans Pro" w:hAnsi="Source Sans Pro" w:cs="Courier New"/>
          <w:b/>
          <w:bCs/>
          <w:color w:val="222020"/>
          <w:sz w:val="24"/>
          <w:szCs w:val="24"/>
          <w:lang w:val="en-US"/>
        </w:rPr>
        <w:t>Security Insight:</w:t>
      </w:r>
      <w:r w:rsidRPr="001743FC">
        <w:rPr>
          <w:rFonts w:ascii="Source Sans Pro" w:hAnsi="Source Sans Pro" w:cs="Courier New"/>
          <w:color w:val="222020"/>
          <w:sz w:val="24"/>
          <w:szCs w:val="24"/>
          <w:lang w:val="en-US"/>
        </w:rPr>
        <w:t xml:space="preserve"> This query establishes the "Known Good" state of the network, filtering out any unassigned or retired hardware</w:t>
      </w:r>
      <w:r w:rsidR="00B53ADC"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.</w:t>
      </w:r>
    </w:p>
    <w:p w14:paraId="2EF2A403" w14:textId="77777777" w:rsidR="00B53ADC" w:rsidRPr="001743FC" w:rsidRDefault="00B53ADC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0B9C57BF" w14:textId="77777777" w:rsidR="001743FC" w:rsidRPr="001743FC" w:rsidRDefault="001743FC" w:rsidP="00145934">
      <w:pPr>
        <w:spacing w:after="0" w:line="240" w:lineRule="auto"/>
        <w:jc w:val="both"/>
        <w:rPr>
          <w:rFonts w:ascii="Source Sans Pro" w:hAnsi="Source Sans Pro" w:cs="Courier New"/>
          <w:b/>
          <w:bCs/>
          <w:color w:val="222020"/>
          <w:sz w:val="24"/>
          <w:szCs w:val="24"/>
          <w:lang w:val="en-US"/>
        </w:rPr>
      </w:pPr>
      <w:r w:rsidRPr="001743FC">
        <w:rPr>
          <w:rFonts w:ascii="Source Sans Pro" w:hAnsi="Source Sans Pro" w:cs="Courier New"/>
          <w:b/>
          <w:bCs/>
          <w:color w:val="222020"/>
          <w:sz w:val="24"/>
          <w:szCs w:val="24"/>
          <w:lang w:val="en-US"/>
        </w:rPr>
        <w:lastRenderedPageBreak/>
        <w:t>Phase 2: Shadow IT &amp; Orphan Account Detection (LEFT JOIN)</w:t>
      </w:r>
    </w:p>
    <w:p w14:paraId="07DEFC1A" w14:textId="2C688E3B" w:rsidR="001743FC" w:rsidRPr="001743FC" w:rsidRDefault="001743FC" w:rsidP="00145934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743FC">
        <w:rPr>
          <w:rFonts w:ascii="Source Sans Pro" w:hAnsi="Source Sans Pro" w:cs="Courier New"/>
          <w:color w:val="222020"/>
          <w:sz w:val="24"/>
          <w:szCs w:val="24"/>
          <w:lang w:val="en-US"/>
        </w:rPr>
        <w:t>I utilized external joins to identify gaps in the asset management databas</w:t>
      </w:r>
      <w:r w:rsidR="00B53ADC"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e.</w:t>
      </w:r>
    </w:p>
    <w:p w14:paraId="107A3063" w14:textId="7A2B0D28" w:rsidR="001743FC" w:rsidRDefault="001743FC" w:rsidP="001743FC">
      <w:pPr>
        <w:spacing w:after="0" w:line="240" w:lineRule="auto"/>
        <w:rPr>
          <w:rFonts w:ascii="Courier New" w:hAnsi="Courier New" w:cs="Courier New"/>
          <w:b/>
          <w:bCs/>
          <w:color w:val="222020"/>
          <w:lang w:val="en-US"/>
        </w:rPr>
      </w:pPr>
      <w:r w:rsidRPr="001743FC">
        <w:rPr>
          <w:rFonts w:ascii="Courier New" w:hAnsi="Courier New" w:cs="Courier New"/>
          <w:b/>
          <w:bCs/>
          <w:color w:val="222020"/>
          <w:lang w:val="en-US"/>
        </w:rPr>
        <w:t>Detecting Rogue Devices:</w:t>
      </w:r>
    </w:p>
    <w:p w14:paraId="4AD7DE67" w14:textId="77777777" w:rsidR="00DE07BD" w:rsidRPr="00DE07BD" w:rsidRDefault="00DE07BD" w:rsidP="00DE07BD">
      <w:pPr>
        <w:spacing w:after="0" w:line="240" w:lineRule="auto"/>
        <w:rPr>
          <w:rFonts w:ascii="Courier New" w:hAnsi="Courier New" w:cs="Courier New"/>
          <w:color w:val="222020"/>
          <w:highlight w:val="lightGray"/>
          <w:lang w:val="en-US"/>
        </w:rPr>
      </w:pPr>
      <w:r w:rsidRPr="00DE07BD">
        <w:rPr>
          <w:rFonts w:ascii="Courier New" w:hAnsi="Courier New" w:cs="Courier New"/>
          <w:color w:val="222020"/>
          <w:highlight w:val="lightGray"/>
          <w:lang w:val="en-US"/>
        </w:rPr>
        <w:t xml:space="preserve">SELECT * FROM machines </w:t>
      </w:r>
    </w:p>
    <w:p w14:paraId="567BEDAF" w14:textId="0352B752" w:rsidR="00DE07BD" w:rsidRPr="00DE07BD" w:rsidRDefault="00DE07BD" w:rsidP="00DE07BD">
      <w:pPr>
        <w:spacing w:after="0" w:line="240" w:lineRule="auto"/>
        <w:rPr>
          <w:rFonts w:ascii="Courier New" w:hAnsi="Courier New" w:cs="Courier New"/>
          <w:color w:val="222020"/>
          <w:highlight w:val="lightGray"/>
          <w:lang w:val="en-US"/>
        </w:rPr>
      </w:pPr>
      <w:r w:rsidRPr="00DE07BD">
        <w:rPr>
          <w:rFonts w:ascii="Courier New" w:hAnsi="Courier New" w:cs="Courier New"/>
          <w:color w:val="222020"/>
          <w:highlight w:val="lightGray"/>
          <w:lang w:val="en-US"/>
        </w:rPr>
        <w:t>LEFT JOIN employees ON machines.device_id = employees.device_id</w:t>
      </w:r>
    </w:p>
    <w:p w14:paraId="60A4B08A" w14:textId="174F68E8" w:rsidR="00DE07BD" w:rsidRPr="001743FC" w:rsidRDefault="00DE07BD" w:rsidP="00DE07BD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  <w:r w:rsidRPr="00DE07BD">
        <w:rPr>
          <w:rFonts w:ascii="Courier New" w:hAnsi="Courier New" w:cs="Courier New"/>
          <w:noProof/>
          <w:color w:val="222020"/>
          <w:lang w:val="en-US"/>
        </w:rPr>
        <w:drawing>
          <wp:anchor distT="0" distB="0" distL="114300" distR="114300" simplePos="0" relativeHeight="251664384" behindDoc="0" locked="0" layoutInCell="1" allowOverlap="1" wp14:anchorId="1B72E5F3" wp14:editId="5C7854E3">
            <wp:simplePos x="0" y="0"/>
            <wp:positionH relativeFrom="margin">
              <wp:align>right</wp:align>
            </wp:positionH>
            <wp:positionV relativeFrom="paragraph">
              <wp:posOffset>213995</wp:posOffset>
            </wp:positionV>
            <wp:extent cx="5612130" cy="1524000"/>
            <wp:effectExtent l="0" t="0" r="762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07BD">
        <w:rPr>
          <w:rFonts w:ascii="Courier New" w:hAnsi="Courier New" w:cs="Courier New"/>
          <w:color w:val="222020"/>
          <w:highlight w:val="lightGray"/>
          <w:lang w:val="en-US"/>
        </w:rPr>
        <w:t>WHERE employees.device_id IS NULL;</w:t>
      </w:r>
    </w:p>
    <w:p w14:paraId="33E08A93" w14:textId="2AE02FC4" w:rsidR="001743FC" w:rsidRDefault="001743FC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31E3F31D" w14:textId="77777777" w:rsidR="001743FC" w:rsidRPr="001743FC" w:rsidRDefault="001743FC" w:rsidP="00145934">
      <w:pPr>
        <w:spacing w:after="0" w:line="240" w:lineRule="auto"/>
        <w:jc w:val="both"/>
        <w:rPr>
          <w:rFonts w:ascii="Source Sans Pro" w:hAnsi="Source Sans Pro" w:cs="Courier New"/>
          <w:b/>
          <w:bCs/>
          <w:color w:val="222020"/>
          <w:sz w:val="24"/>
          <w:szCs w:val="24"/>
          <w:lang w:val="en-US"/>
        </w:rPr>
      </w:pPr>
      <w:r w:rsidRPr="001743FC">
        <w:rPr>
          <w:rFonts w:ascii="Source Sans Pro" w:hAnsi="Source Sans Pro" w:cs="Courier New"/>
          <w:b/>
          <w:bCs/>
          <w:color w:val="222020"/>
          <w:sz w:val="24"/>
          <w:szCs w:val="24"/>
          <w:lang w:val="en-US"/>
        </w:rPr>
        <w:t>Phase 3: Identity-Based Event Attribution (INNER JOIN)</w:t>
      </w:r>
    </w:p>
    <w:p w14:paraId="10F2801F" w14:textId="2768A48B" w:rsidR="001743FC" w:rsidRPr="001743FC" w:rsidRDefault="001743FC" w:rsidP="00145934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  <w:lang w:val="en-US"/>
        </w:rPr>
      </w:pPr>
      <w:r w:rsidRPr="001743FC">
        <w:rPr>
          <w:rFonts w:ascii="Source Sans Pro" w:hAnsi="Source Sans Pro" w:cs="Courier New"/>
          <w:color w:val="222020"/>
          <w:sz w:val="24"/>
          <w:szCs w:val="24"/>
          <w:lang w:val="en-US"/>
        </w:rPr>
        <w:t>The final phase involved mapping authentication logs to human identities to accelerate incident response times</w:t>
      </w:r>
      <w:r w:rsidR="005678B9" w:rsidRPr="00145934">
        <w:rPr>
          <w:rFonts w:ascii="Source Sans Pro" w:hAnsi="Source Sans Pro" w:cs="Courier New"/>
          <w:color w:val="222020"/>
          <w:sz w:val="24"/>
          <w:szCs w:val="24"/>
          <w:lang w:val="en-US"/>
        </w:rPr>
        <w:t>.</w:t>
      </w:r>
    </w:p>
    <w:p w14:paraId="722C5875" w14:textId="6E6915E9" w:rsidR="001743FC" w:rsidRPr="00145934" w:rsidRDefault="001743FC" w:rsidP="001743FC">
      <w:pPr>
        <w:spacing w:after="0" w:line="240" w:lineRule="auto"/>
        <w:rPr>
          <w:rFonts w:ascii="Courier New" w:hAnsi="Courier New" w:cs="Courier New"/>
          <w:color w:val="222020"/>
          <w:highlight w:val="lightGray"/>
          <w:lang w:val="en-US"/>
        </w:rPr>
      </w:pPr>
      <w:r w:rsidRPr="00145934">
        <w:rPr>
          <w:rFonts w:ascii="Courier New" w:hAnsi="Courier New" w:cs="Courier New"/>
          <w:color w:val="222020"/>
          <w:highlight w:val="lightGray"/>
          <w:lang w:val="en-US"/>
        </w:rPr>
        <w:t xml:space="preserve">SELECT * FROM employees </w:t>
      </w:r>
    </w:p>
    <w:p w14:paraId="1ADA98C2" w14:textId="747D34B2" w:rsidR="001743FC" w:rsidRDefault="005678B9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  <w:r w:rsidRPr="00145934">
        <w:rPr>
          <w:rFonts w:ascii="Courier New" w:hAnsi="Courier New" w:cs="Courier New"/>
          <w:noProof/>
          <w:color w:val="222020"/>
          <w:highlight w:val="lightGray"/>
          <w:lang w:val="en-US"/>
        </w:rPr>
        <w:drawing>
          <wp:anchor distT="0" distB="0" distL="114300" distR="114300" simplePos="0" relativeHeight="251661312" behindDoc="0" locked="0" layoutInCell="1" allowOverlap="1" wp14:anchorId="1EEB52B0" wp14:editId="564B36BF">
            <wp:simplePos x="0" y="0"/>
            <wp:positionH relativeFrom="margin">
              <wp:align>right</wp:align>
            </wp:positionH>
            <wp:positionV relativeFrom="paragraph">
              <wp:posOffset>361315</wp:posOffset>
            </wp:positionV>
            <wp:extent cx="5619750" cy="128587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8" b="19226"/>
                    <a:stretch/>
                  </pic:blipFill>
                  <pic:spPr bwMode="auto">
                    <a:xfrm>
                      <a:off x="0" y="0"/>
                      <a:ext cx="5619750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3FC" w:rsidRPr="00145934">
        <w:rPr>
          <w:rFonts w:ascii="Courier New" w:hAnsi="Courier New" w:cs="Courier New"/>
          <w:color w:val="222020"/>
          <w:highlight w:val="lightGray"/>
          <w:lang w:val="en-US"/>
        </w:rPr>
        <w:t>INNER JOIN log_in_attempts ON employees.username = log_in_attempts.username;</w:t>
      </w:r>
    </w:p>
    <w:p w14:paraId="0FFDC37A" w14:textId="4C6228D3" w:rsidR="001743FC" w:rsidRDefault="001743FC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2A11A290" w14:textId="019625C3" w:rsidR="005678B9" w:rsidRDefault="005678B9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78336D33" w14:textId="67F122AE" w:rsidR="005678B9" w:rsidRDefault="005678B9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28CC5AD5" w14:textId="42C56D41" w:rsidR="005678B9" w:rsidRDefault="005678B9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2AFD2238" w14:textId="77777777" w:rsidR="005678B9" w:rsidRDefault="005678B9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37C3CD03" w14:textId="1E801D99" w:rsidR="001743FC" w:rsidRDefault="001743FC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33FC32C0" w14:textId="6D33C41E" w:rsidR="005678B9" w:rsidRDefault="005678B9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75F7A0F7" w14:textId="74302F2A" w:rsidR="005678B9" w:rsidRDefault="005678B9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778E5205" w14:textId="0BA814EB" w:rsidR="005678B9" w:rsidRDefault="005678B9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4A373D9B" w14:textId="44435307" w:rsidR="00145934" w:rsidRDefault="00145934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65D506B6" w14:textId="386F65C9" w:rsidR="00145934" w:rsidRDefault="00145934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24A0988D" w14:textId="40092C78" w:rsidR="00145934" w:rsidRDefault="00145934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3AFBC9DE" w14:textId="6E6DD715" w:rsidR="00145934" w:rsidRDefault="00145934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06E138AB" w14:textId="0947AB4D" w:rsidR="00F53CEF" w:rsidRDefault="00F53CEF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1D835EC6" w14:textId="77777777" w:rsidR="00F53CEF" w:rsidRDefault="00F53CEF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7A342911" w14:textId="12E6808E" w:rsidR="00145934" w:rsidRDefault="00145934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3B370F02" w14:textId="77777777" w:rsidR="00E317AC" w:rsidRDefault="00E317AC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4918FB20" w14:textId="77777777" w:rsidR="00145934" w:rsidRDefault="00145934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16BE0B9F" w14:textId="77777777" w:rsidR="005678B9" w:rsidRDefault="005678B9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386324B2" w14:textId="77777777" w:rsidR="005678B9" w:rsidRPr="00B53ADC" w:rsidRDefault="005678B9" w:rsidP="00071BC4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33E33BCE" w14:textId="235E1AFE" w:rsidR="001743FC" w:rsidRDefault="005678B9" w:rsidP="00B53ADC">
      <w:pPr>
        <w:spacing w:after="0" w:line="240" w:lineRule="auto"/>
        <w:jc w:val="center"/>
        <w:rPr>
          <w:rFonts w:ascii="Source Sans Pro" w:hAnsi="Source Sans Pro" w:cs="Courier New"/>
          <w:b/>
          <w:bCs/>
          <w:color w:val="222020"/>
          <w:sz w:val="24"/>
          <w:szCs w:val="24"/>
          <w:u w:val="single"/>
        </w:rPr>
      </w:pPr>
      <w:r w:rsidRPr="005678B9">
        <w:rPr>
          <w:rFonts w:ascii="Source Sans Pro" w:hAnsi="Source Sans Pro" w:cs="Courier New"/>
          <w:b/>
          <w:bCs/>
          <w:color w:val="222020"/>
          <w:sz w:val="24"/>
          <w:szCs w:val="24"/>
          <w:u w:val="single"/>
        </w:rPr>
        <w:t>Versión</w:t>
      </w:r>
      <w:r w:rsidR="00B53ADC" w:rsidRPr="005678B9">
        <w:rPr>
          <w:rFonts w:ascii="Source Sans Pro" w:hAnsi="Source Sans Pro" w:cs="Courier New"/>
          <w:b/>
          <w:bCs/>
          <w:color w:val="222020"/>
          <w:sz w:val="24"/>
          <w:szCs w:val="24"/>
          <w:u w:val="single"/>
        </w:rPr>
        <w:t xml:space="preserve"> en </w:t>
      </w:r>
      <w:r>
        <w:rPr>
          <w:rFonts w:ascii="Source Sans Pro" w:hAnsi="Source Sans Pro" w:cs="Courier New"/>
          <w:b/>
          <w:bCs/>
          <w:color w:val="222020"/>
          <w:sz w:val="24"/>
          <w:szCs w:val="24"/>
          <w:u w:val="single"/>
        </w:rPr>
        <w:t>E</w:t>
      </w:r>
      <w:r w:rsidRPr="005678B9">
        <w:rPr>
          <w:rFonts w:ascii="Source Sans Pro" w:hAnsi="Source Sans Pro" w:cs="Courier New"/>
          <w:b/>
          <w:bCs/>
          <w:color w:val="222020"/>
          <w:sz w:val="24"/>
          <w:szCs w:val="24"/>
          <w:u w:val="single"/>
        </w:rPr>
        <w:t>spañol</w:t>
      </w:r>
    </w:p>
    <w:p w14:paraId="15AEA4BB" w14:textId="77777777" w:rsidR="005678B9" w:rsidRPr="005678B9" w:rsidRDefault="005678B9" w:rsidP="00B53ADC">
      <w:pPr>
        <w:spacing w:after="0" w:line="240" w:lineRule="auto"/>
        <w:jc w:val="center"/>
        <w:rPr>
          <w:rFonts w:ascii="Source Sans Pro" w:hAnsi="Source Sans Pro" w:cs="Courier New"/>
          <w:b/>
          <w:bCs/>
          <w:color w:val="222020"/>
          <w:sz w:val="24"/>
          <w:szCs w:val="24"/>
          <w:u w:val="single"/>
        </w:rPr>
      </w:pPr>
    </w:p>
    <w:p w14:paraId="54AA4F5C" w14:textId="6D9CCFF8" w:rsidR="001743FC" w:rsidRPr="005678B9" w:rsidRDefault="001743FC" w:rsidP="005678B9">
      <w:pPr>
        <w:spacing w:after="0" w:line="240" w:lineRule="auto"/>
        <w:jc w:val="center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# </w:t>
      </w:r>
      <w:r w:rsidRPr="005678B9">
        <w:rPr>
          <w:rFonts w:ascii="Segoe UI Emoji" w:hAnsi="Segoe UI Emoji" w:cs="Segoe UI Emoji"/>
          <w:color w:val="222020"/>
          <w:sz w:val="24"/>
          <w:szCs w:val="24"/>
        </w:rPr>
        <w:t>🛡</w:t>
      </w: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️ </w:t>
      </w:r>
      <w:r w:rsidRPr="005678B9">
        <w:rPr>
          <w:rFonts w:ascii="Source Sans Pro" w:hAnsi="Source Sans Pro" w:cs="Courier New"/>
          <w:b/>
          <w:bCs/>
          <w:color w:val="222020"/>
          <w:sz w:val="36"/>
          <w:szCs w:val="36"/>
        </w:rPr>
        <w:t>Forense relacional: Correlación de activos y atribución de incidentes con SQL</w:t>
      </w:r>
    </w:p>
    <w:p w14:paraId="24B371E9" w14:textId="77777777" w:rsidR="001743FC" w:rsidRPr="001743FC" w:rsidRDefault="001743FC" w:rsidP="00071BC4">
      <w:pPr>
        <w:spacing w:after="0" w:line="240" w:lineRule="auto"/>
        <w:rPr>
          <w:rFonts w:ascii="Courier New" w:hAnsi="Courier New" w:cs="Courier New"/>
          <w:color w:val="222020"/>
        </w:rPr>
      </w:pPr>
    </w:p>
    <w:p w14:paraId="1325CA4B" w14:textId="77777777" w:rsidR="001743FC" w:rsidRPr="005678B9" w:rsidRDefault="001743FC" w:rsidP="001743FC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  <w:r w:rsidRPr="001743FC">
        <w:rPr>
          <w:rFonts w:ascii="Courier New" w:hAnsi="Courier New" w:cs="Courier New"/>
          <w:color w:val="222020"/>
        </w:rPr>
        <w:t xml:space="preserve">## </w:t>
      </w:r>
      <w:r w:rsidRPr="001743FC">
        <w:rPr>
          <w:rFonts w:ascii="Segoe UI Emoji" w:hAnsi="Segoe UI Emoji" w:cs="Segoe UI Emoji"/>
          <w:color w:val="222020"/>
        </w:rPr>
        <w:t>📝</w:t>
      </w:r>
      <w:r w:rsidRPr="001743FC">
        <w:rPr>
          <w:rFonts w:ascii="Courier New" w:hAnsi="Courier New" w:cs="Courier New"/>
          <w:color w:val="222020"/>
        </w:rPr>
        <w:t xml:space="preserve"> </w:t>
      </w:r>
      <w:r w:rsidRPr="005678B9">
        <w:rPr>
          <w:rFonts w:ascii="Source Sans Pro" w:hAnsi="Source Sans Pro" w:cs="Courier New"/>
          <w:b/>
          <w:bCs/>
          <w:color w:val="222020"/>
          <w:sz w:val="24"/>
          <w:szCs w:val="24"/>
        </w:rPr>
        <w:t>Resumen del proyecto</w:t>
      </w:r>
    </w:p>
    <w:p w14:paraId="2BCE6023" w14:textId="7507A284" w:rsidR="001743FC" w:rsidRPr="005678B9" w:rsidRDefault="001743FC" w:rsidP="001743FC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>En este proyecto especializado de seguridad, realicé un análisis relacional para investigar un incidente de seguridad simulado. Correlacionando datos fragmentados en varias tablas, identifiqué hardware no autorizado (Shadow IT) y mapeé los intentos de inicio de sesión sospechosos a identidades organizativas específicas.</w:t>
      </w:r>
    </w:p>
    <w:p w14:paraId="274ADDBB" w14:textId="77777777" w:rsidR="001743FC" w:rsidRPr="005678B9" w:rsidRDefault="001743FC" w:rsidP="00071BC4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</w:rPr>
      </w:pPr>
    </w:p>
    <w:p w14:paraId="7E291F8E" w14:textId="77777777" w:rsidR="001743FC" w:rsidRPr="005678B9" w:rsidRDefault="001743FC" w:rsidP="001743FC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## </w:t>
      </w:r>
      <w:r w:rsidRPr="005678B9">
        <w:rPr>
          <w:rFonts w:ascii="Segoe UI Emoji" w:hAnsi="Segoe UI Emoji" w:cs="Segoe UI Emoji"/>
          <w:color w:val="222020"/>
          <w:sz w:val="24"/>
          <w:szCs w:val="24"/>
        </w:rPr>
        <w:t>🛠</w:t>
      </w:r>
      <w:r w:rsidRPr="005678B9">
        <w:rPr>
          <w:rFonts w:ascii="Source Sans Pro" w:hAnsi="Source Sans Pro" w:cs="Courier New"/>
          <w:color w:val="222020"/>
          <w:sz w:val="24"/>
          <w:szCs w:val="24"/>
        </w:rPr>
        <w:t>️ Entorno táctico (SYSTEM LOBO)</w:t>
      </w:r>
    </w:p>
    <w:p w14:paraId="0AAC7583" w14:textId="77777777" w:rsidR="001743FC" w:rsidRPr="005678B9" w:rsidRDefault="001743FC" w:rsidP="001743FC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* **Sistema </w:t>
      </w:r>
      <w:proofErr w:type="gramStart"/>
      <w:r w:rsidRPr="005678B9">
        <w:rPr>
          <w:rFonts w:ascii="Source Sans Pro" w:hAnsi="Source Sans Pro" w:cs="Courier New"/>
          <w:color w:val="222020"/>
          <w:sz w:val="24"/>
          <w:szCs w:val="24"/>
        </w:rPr>
        <w:t>operativo:*</w:t>
      </w:r>
      <w:proofErr w:type="gramEnd"/>
      <w:r w:rsidRPr="005678B9">
        <w:rPr>
          <w:rFonts w:ascii="Source Sans Pro" w:hAnsi="Source Sans Pro" w:cs="Courier New"/>
          <w:color w:val="222020"/>
          <w:sz w:val="24"/>
          <w:szCs w:val="24"/>
        </w:rPr>
        <w:t>* Kali Linux (Entorno VMware).</w:t>
      </w:r>
    </w:p>
    <w:p w14:paraId="1524DDDC" w14:textId="77777777" w:rsidR="001743FC" w:rsidRPr="005678B9" w:rsidRDefault="001743FC" w:rsidP="001743FC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* **Perfil </w:t>
      </w:r>
      <w:proofErr w:type="gramStart"/>
      <w:r w:rsidRPr="005678B9">
        <w:rPr>
          <w:rFonts w:ascii="Source Sans Pro" w:hAnsi="Source Sans Pro" w:cs="Courier New"/>
          <w:color w:val="222020"/>
          <w:sz w:val="24"/>
          <w:szCs w:val="24"/>
        </w:rPr>
        <w:t>terminal:*</w:t>
      </w:r>
      <w:proofErr w:type="gramEnd"/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* </w:t>
      </w:r>
      <w:proofErr w:type="spellStart"/>
      <w:r w:rsidRPr="005678B9">
        <w:rPr>
          <w:rFonts w:ascii="Source Sans Pro" w:hAnsi="Source Sans Pro" w:cs="Courier New"/>
          <w:color w:val="222020"/>
          <w:sz w:val="24"/>
          <w:szCs w:val="24"/>
        </w:rPr>
        <w:t>Zsh</w:t>
      </w:r>
      <w:proofErr w:type="spellEnd"/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 con Autocompletado de Sombras.</w:t>
      </w:r>
    </w:p>
    <w:p w14:paraId="42600E66" w14:textId="77777777" w:rsidR="001743FC" w:rsidRPr="005678B9" w:rsidRDefault="001743FC" w:rsidP="001743FC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* **Especificaciones de </w:t>
      </w:r>
      <w:proofErr w:type="gramStart"/>
      <w:r w:rsidRPr="005678B9">
        <w:rPr>
          <w:rFonts w:ascii="Source Sans Pro" w:hAnsi="Source Sans Pro" w:cs="Courier New"/>
          <w:color w:val="222020"/>
          <w:sz w:val="24"/>
          <w:szCs w:val="24"/>
        </w:rPr>
        <w:t>hardware:*</w:t>
      </w:r>
      <w:proofErr w:type="gramEnd"/>
      <w:r w:rsidRPr="005678B9">
        <w:rPr>
          <w:rFonts w:ascii="Source Sans Pro" w:hAnsi="Source Sans Pro" w:cs="Courier New"/>
          <w:color w:val="222020"/>
          <w:sz w:val="24"/>
          <w:szCs w:val="24"/>
        </w:rPr>
        <w:t>* AMD Ryzen 7 5700G | 32 GB de RAM.</w:t>
      </w:r>
    </w:p>
    <w:p w14:paraId="7A1531D9" w14:textId="0404F42C" w:rsidR="001743FC" w:rsidRPr="005678B9" w:rsidRDefault="001743FC" w:rsidP="001743FC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* **Motor de base de </w:t>
      </w:r>
      <w:proofErr w:type="gramStart"/>
      <w:r w:rsidRPr="005678B9">
        <w:rPr>
          <w:rFonts w:ascii="Source Sans Pro" w:hAnsi="Source Sans Pro" w:cs="Courier New"/>
          <w:color w:val="222020"/>
          <w:sz w:val="24"/>
          <w:szCs w:val="24"/>
        </w:rPr>
        <w:t>datos:*</w:t>
      </w:r>
      <w:proofErr w:type="gramEnd"/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* SQLite3 / </w:t>
      </w:r>
      <w:proofErr w:type="spellStart"/>
      <w:r w:rsidRPr="005678B9">
        <w:rPr>
          <w:rFonts w:ascii="Source Sans Pro" w:hAnsi="Source Sans Pro" w:cs="Courier New"/>
          <w:color w:val="222020"/>
          <w:sz w:val="24"/>
          <w:szCs w:val="24"/>
        </w:rPr>
        <w:t>MariaDB</w:t>
      </w:r>
      <w:proofErr w:type="spellEnd"/>
      <w:r w:rsidRPr="005678B9">
        <w:rPr>
          <w:rFonts w:ascii="Source Sans Pro" w:hAnsi="Source Sans Pro" w:cs="Courier New"/>
          <w:color w:val="222020"/>
          <w:sz w:val="24"/>
          <w:szCs w:val="24"/>
        </w:rPr>
        <w:t>.</w:t>
      </w:r>
    </w:p>
    <w:p w14:paraId="28431B18" w14:textId="1A264706" w:rsidR="001743FC" w:rsidRPr="001743FC" w:rsidRDefault="001743FC" w:rsidP="001743FC">
      <w:pPr>
        <w:spacing w:after="0" w:line="240" w:lineRule="auto"/>
        <w:rPr>
          <w:rFonts w:ascii="Courier New" w:hAnsi="Courier New" w:cs="Courier New"/>
          <w:color w:val="222020"/>
        </w:rPr>
      </w:pPr>
    </w:p>
    <w:p w14:paraId="3173345F" w14:textId="77777777" w:rsidR="001743FC" w:rsidRPr="00F53CEF" w:rsidRDefault="001743FC" w:rsidP="001743FC">
      <w:pPr>
        <w:spacing w:after="0" w:line="240" w:lineRule="auto"/>
        <w:rPr>
          <w:rFonts w:ascii="Courier New" w:hAnsi="Courier New" w:cs="Courier New"/>
          <w:color w:val="222020"/>
        </w:rPr>
      </w:pPr>
      <w:r w:rsidRPr="00F53CEF">
        <w:rPr>
          <w:rFonts w:ascii="Courier New" w:hAnsi="Courier New" w:cs="Courier New"/>
          <w:color w:val="222020"/>
        </w:rPr>
        <w:t>---</w:t>
      </w:r>
    </w:p>
    <w:p w14:paraId="2BACF362" w14:textId="77777777" w:rsidR="001743FC" w:rsidRPr="00F53CEF" w:rsidRDefault="001743FC" w:rsidP="001743FC">
      <w:pPr>
        <w:spacing w:after="0" w:line="240" w:lineRule="auto"/>
        <w:rPr>
          <w:rFonts w:ascii="Courier New" w:hAnsi="Courier New" w:cs="Courier New"/>
          <w:color w:val="222020"/>
        </w:rPr>
      </w:pPr>
    </w:p>
    <w:p w14:paraId="7F105DE4" w14:textId="2E11876F" w:rsidR="00BC2D9F" w:rsidRPr="005678B9" w:rsidRDefault="001743FC" w:rsidP="001C5EB1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</w:rPr>
      </w:pPr>
      <w:r w:rsidRPr="00BC2D9F">
        <w:rPr>
          <w:rFonts w:ascii="Courier New" w:hAnsi="Courier New" w:cs="Courier New"/>
          <w:color w:val="222020"/>
        </w:rPr>
        <w:t xml:space="preserve">## </w:t>
      </w:r>
      <w:r w:rsidRPr="001743FC">
        <w:rPr>
          <w:rFonts w:ascii="Segoe UI Emoji" w:hAnsi="Segoe UI Emoji" w:cs="Segoe UI Emoji"/>
          <w:color w:val="222020"/>
        </w:rPr>
        <w:t>🕵</w:t>
      </w:r>
      <w:r w:rsidRPr="001743FC">
        <w:rPr>
          <w:rFonts w:ascii="Courier New" w:hAnsi="Courier New" w:cs="Courier New"/>
          <w:color w:val="222020"/>
        </w:rPr>
        <w:t>️</w:t>
      </w:r>
      <w:r w:rsidRPr="00BC2D9F">
        <w:rPr>
          <w:rFonts w:ascii="Courier New" w:hAnsi="Courier New" w:cs="Courier New"/>
          <w:color w:val="222020"/>
        </w:rPr>
        <w:t xml:space="preserve"> </w:t>
      </w:r>
      <w:r w:rsidR="00BC2D9F" w:rsidRPr="005678B9">
        <w:rPr>
          <w:rFonts w:ascii="Source Sans Pro" w:hAnsi="Source Sans Pro" w:cs="Courier New"/>
          <w:b/>
          <w:bCs/>
          <w:color w:val="222020"/>
          <w:sz w:val="24"/>
          <w:szCs w:val="24"/>
        </w:rPr>
        <w:t>Fases de investigación forense</w:t>
      </w:r>
    </w:p>
    <w:p w14:paraId="7185739B" w14:textId="77777777" w:rsidR="00BC2D9F" w:rsidRPr="005678B9" w:rsidRDefault="00BC2D9F" w:rsidP="001C5EB1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</w:rPr>
      </w:pPr>
    </w:p>
    <w:p w14:paraId="31994C80" w14:textId="31EEE712" w:rsidR="001743FC" w:rsidRPr="005678B9" w:rsidRDefault="00BC2D9F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### </w:t>
      </w:r>
      <w:r w:rsidRPr="005678B9">
        <w:rPr>
          <w:rFonts w:ascii="Source Sans Pro" w:hAnsi="Source Sans Pro" w:cs="Courier New"/>
          <w:b/>
          <w:bCs/>
          <w:color w:val="222020"/>
          <w:sz w:val="24"/>
          <w:szCs w:val="24"/>
        </w:rPr>
        <w:t>Fase 1: Mapeo autorizado de activos</w:t>
      </w: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 </w:t>
      </w:r>
      <w:r w:rsidR="001743FC" w:rsidRPr="005678B9">
        <w:rPr>
          <w:rFonts w:ascii="Source Sans Pro" w:hAnsi="Source Sans Pro" w:cs="Courier New"/>
          <w:color w:val="222020"/>
          <w:sz w:val="24"/>
          <w:szCs w:val="24"/>
        </w:rPr>
        <w:t>(INNER JOIN)</w:t>
      </w:r>
    </w:p>
    <w:p w14:paraId="0A5F8408" w14:textId="60089F6B" w:rsidR="001743FC" w:rsidRPr="005678B9" w:rsidRDefault="00BC2D9F" w:rsidP="001743FC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>Correlacioné las tablas de 'máquinas' y empleados para verificar qué dispositivos estaban oficialmente asignados al personal registrado</w:t>
      </w:r>
      <w:r w:rsidR="001743FC" w:rsidRPr="005678B9">
        <w:rPr>
          <w:rFonts w:ascii="Source Sans Pro" w:hAnsi="Source Sans Pro" w:cs="Courier New"/>
          <w:color w:val="222020"/>
          <w:sz w:val="24"/>
          <w:szCs w:val="24"/>
        </w:rPr>
        <w:t>.</w:t>
      </w:r>
    </w:p>
    <w:p w14:paraId="0D58CCAC" w14:textId="77777777" w:rsidR="001743FC" w:rsidRPr="005678B9" w:rsidRDefault="001743FC" w:rsidP="001743FC">
      <w:pPr>
        <w:spacing w:after="0" w:line="240" w:lineRule="auto"/>
        <w:rPr>
          <w:rFonts w:ascii="Courier New" w:hAnsi="Courier New" w:cs="Courier New"/>
          <w:color w:val="222020"/>
          <w:highlight w:val="lightGray"/>
          <w:lang w:val="en-US"/>
        </w:rPr>
      </w:pPr>
      <w:proofErr w:type="spellStart"/>
      <w:r w:rsidRPr="005678B9">
        <w:rPr>
          <w:rFonts w:ascii="Courier New" w:hAnsi="Courier New" w:cs="Courier New"/>
          <w:color w:val="222020"/>
          <w:highlight w:val="lightGray"/>
          <w:lang w:val="en-US"/>
        </w:rPr>
        <w:t>sql</w:t>
      </w:r>
      <w:proofErr w:type="spellEnd"/>
    </w:p>
    <w:p w14:paraId="22B0AAF1" w14:textId="1E61FE16" w:rsidR="001743FC" w:rsidRPr="005678B9" w:rsidRDefault="001743FC" w:rsidP="001743FC">
      <w:pPr>
        <w:spacing w:after="0" w:line="240" w:lineRule="auto"/>
        <w:rPr>
          <w:rFonts w:ascii="Courier New" w:hAnsi="Courier New" w:cs="Courier New"/>
          <w:color w:val="222020"/>
          <w:highlight w:val="lightGray"/>
          <w:lang w:val="en-US"/>
        </w:rPr>
      </w:pPr>
      <w:r w:rsidRPr="005678B9">
        <w:rPr>
          <w:rFonts w:ascii="Courier New" w:hAnsi="Courier New" w:cs="Courier New"/>
          <w:color w:val="222020"/>
          <w:highlight w:val="lightGray"/>
          <w:lang w:val="en-US"/>
        </w:rPr>
        <w:t xml:space="preserve">SELECT * FROM machines </w:t>
      </w:r>
    </w:p>
    <w:p w14:paraId="6E9AABD3" w14:textId="305D4F49" w:rsidR="001743FC" w:rsidRDefault="005678B9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  <w:r w:rsidRPr="005678B9">
        <w:rPr>
          <w:rFonts w:ascii="Courier New" w:hAnsi="Courier New" w:cs="Courier New"/>
          <w:noProof/>
          <w:color w:val="222020"/>
          <w:highlight w:val="lightGray"/>
          <w:lang w:val="en-US"/>
        </w:rPr>
        <w:drawing>
          <wp:anchor distT="0" distB="0" distL="114300" distR="114300" simplePos="0" relativeHeight="251658240" behindDoc="0" locked="0" layoutInCell="1" allowOverlap="1" wp14:anchorId="6234CA5E" wp14:editId="519953C0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638800" cy="19526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" t="3669" b="8626"/>
                    <a:stretch/>
                  </pic:blipFill>
                  <pic:spPr bwMode="auto">
                    <a:xfrm>
                      <a:off x="0" y="0"/>
                      <a:ext cx="563880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3FC" w:rsidRPr="005678B9">
        <w:rPr>
          <w:rFonts w:ascii="Courier New" w:hAnsi="Courier New" w:cs="Courier New"/>
          <w:color w:val="222020"/>
          <w:highlight w:val="lightGray"/>
          <w:lang w:val="en-US"/>
        </w:rPr>
        <w:t>INNER JOIN employees ON machines.device_id = employees.device_id;</w:t>
      </w:r>
    </w:p>
    <w:p w14:paraId="3EBEBA69" w14:textId="77D2F511" w:rsidR="001743FC" w:rsidRDefault="001743FC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7D4A3DE7" w14:textId="022ED92D" w:rsidR="005678B9" w:rsidRDefault="00BC2D9F" w:rsidP="005678B9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b/>
          <w:bCs/>
          <w:color w:val="222020"/>
          <w:sz w:val="24"/>
          <w:szCs w:val="24"/>
        </w:rPr>
        <w:t>Análisis de seguridad:</w:t>
      </w:r>
      <w:r w:rsidRPr="005678B9">
        <w:rPr>
          <w:rFonts w:ascii="Source Sans Pro" w:hAnsi="Source Sans Pro" w:cs="Courier New"/>
          <w:color w:val="222020"/>
          <w:sz w:val="24"/>
          <w:szCs w:val="24"/>
        </w:rPr>
        <w:t xml:space="preserve"> Esta consulta establece el estado "Conocido Bueno" de la red, filtrando cualquier hardware no asignado o retirado.</w:t>
      </w:r>
    </w:p>
    <w:p w14:paraId="5A4E4074" w14:textId="77777777" w:rsidR="00F53CEF" w:rsidRPr="001743FC" w:rsidRDefault="00F53CEF" w:rsidP="005678B9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</w:p>
    <w:p w14:paraId="2A4B0971" w14:textId="43B52DEF" w:rsidR="001743FC" w:rsidRPr="001743FC" w:rsidRDefault="005678B9" w:rsidP="001743FC">
      <w:pPr>
        <w:spacing w:after="0" w:line="240" w:lineRule="auto"/>
        <w:rPr>
          <w:rFonts w:ascii="Source Sans Pro" w:hAnsi="Source Sans Pro" w:cs="Courier New"/>
          <w:b/>
          <w:bCs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b/>
          <w:bCs/>
          <w:color w:val="222020"/>
          <w:sz w:val="24"/>
          <w:szCs w:val="24"/>
        </w:rPr>
        <w:lastRenderedPageBreak/>
        <w:t xml:space="preserve">Fase 2: Shadow IT y detección de cuentas huérfanas </w:t>
      </w:r>
      <w:r w:rsidR="001743FC" w:rsidRPr="001743FC">
        <w:rPr>
          <w:rFonts w:ascii="Source Sans Pro" w:hAnsi="Source Sans Pro" w:cs="Courier New"/>
          <w:b/>
          <w:bCs/>
          <w:color w:val="222020"/>
          <w:sz w:val="24"/>
          <w:szCs w:val="24"/>
        </w:rPr>
        <w:t>(LEFT JOIN)</w:t>
      </w:r>
    </w:p>
    <w:p w14:paraId="15BA4EA9" w14:textId="77777777" w:rsidR="00B53ADC" w:rsidRPr="005678B9" w:rsidRDefault="00B53ADC" w:rsidP="00F5371F">
      <w:pPr>
        <w:spacing w:after="0" w:line="240" w:lineRule="auto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>Utilicé las uniones externas para identificar lagunas en la base de datos de gestión de activos.</w:t>
      </w:r>
    </w:p>
    <w:p w14:paraId="276877D9" w14:textId="77777777" w:rsidR="00B53ADC" w:rsidRPr="005678B9" w:rsidRDefault="00B53ADC" w:rsidP="00F5371F">
      <w:pPr>
        <w:spacing w:after="0" w:line="240" w:lineRule="auto"/>
        <w:rPr>
          <w:rFonts w:ascii="Source Sans Pro" w:hAnsi="Source Sans Pro" w:cs="Courier New"/>
          <w:b/>
          <w:bCs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b/>
          <w:bCs/>
          <w:color w:val="222020"/>
          <w:sz w:val="24"/>
          <w:szCs w:val="24"/>
        </w:rPr>
        <w:t>Detección de dispositivos maliciosos:</w:t>
      </w:r>
    </w:p>
    <w:p w14:paraId="18283E70" w14:textId="77777777" w:rsidR="001743FC" w:rsidRPr="005678B9" w:rsidRDefault="001743FC" w:rsidP="001743FC">
      <w:pPr>
        <w:spacing w:after="0" w:line="240" w:lineRule="auto"/>
        <w:rPr>
          <w:rFonts w:ascii="Courier New" w:hAnsi="Courier New" w:cs="Courier New"/>
          <w:color w:val="222020"/>
          <w:highlight w:val="lightGray"/>
        </w:rPr>
      </w:pPr>
      <w:r w:rsidRPr="005678B9">
        <w:rPr>
          <w:rFonts w:ascii="Courier New" w:hAnsi="Courier New" w:cs="Courier New"/>
          <w:color w:val="222020"/>
          <w:highlight w:val="lightGray"/>
        </w:rPr>
        <w:t xml:space="preserve">SELECT * FROM machines </w:t>
      </w:r>
    </w:p>
    <w:p w14:paraId="5AF00310" w14:textId="71493DCA" w:rsidR="001743FC" w:rsidRPr="005678B9" w:rsidRDefault="001743FC" w:rsidP="001743FC">
      <w:pPr>
        <w:spacing w:after="0" w:line="240" w:lineRule="auto"/>
        <w:rPr>
          <w:rFonts w:ascii="Courier New" w:hAnsi="Courier New" w:cs="Courier New"/>
          <w:color w:val="222020"/>
          <w:highlight w:val="lightGray"/>
          <w:lang w:val="en-US"/>
        </w:rPr>
      </w:pPr>
      <w:r w:rsidRPr="005678B9">
        <w:rPr>
          <w:rFonts w:ascii="Courier New" w:hAnsi="Courier New" w:cs="Courier New"/>
          <w:color w:val="222020"/>
          <w:highlight w:val="lightGray"/>
          <w:lang w:val="en-US"/>
        </w:rPr>
        <w:t>LEFT JOIN employees ON machines.device_id = employees.device_id</w:t>
      </w:r>
    </w:p>
    <w:p w14:paraId="44B25561" w14:textId="58786EC2" w:rsidR="001743FC" w:rsidRDefault="005678B9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  <w:r w:rsidRPr="005678B9">
        <w:rPr>
          <w:rFonts w:ascii="Courier New" w:hAnsi="Courier New" w:cs="Courier New"/>
          <w:noProof/>
          <w:color w:val="222020"/>
          <w:highlight w:val="lightGray"/>
          <w:lang w:val="en-US"/>
        </w:rPr>
        <w:drawing>
          <wp:anchor distT="0" distB="0" distL="114300" distR="114300" simplePos="0" relativeHeight="251662336" behindDoc="0" locked="0" layoutInCell="1" allowOverlap="1" wp14:anchorId="3FE7029C" wp14:editId="64C5BA66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619750" cy="1824355"/>
            <wp:effectExtent l="0" t="0" r="0" b="444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743FC" w:rsidRPr="005678B9">
        <w:rPr>
          <w:rFonts w:ascii="Courier New" w:hAnsi="Courier New" w:cs="Courier New"/>
          <w:color w:val="222020"/>
          <w:highlight w:val="lightGray"/>
          <w:lang w:val="en-US"/>
        </w:rPr>
        <w:t>WHERE employees.device_id IS NULL;</w:t>
      </w:r>
    </w:p>
    <w:p w14:paraId="0882388B" w14:textId="77777777" w:rsidR="001743FC" w:rsidRDefault="001743FC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06BFD8DC" w14:textId="61CBFA63" w:rsidR="001743FC" w:rsidRPr="001743FC" w:rsidRDefault="005678B9" w:rsidP="005678B9">
      <w:pPr>
        <w:spacing w:after="0" w:line="240" w:lineRule="auto"/>
        <w:jc w:val="both"/>
        <w:rPr>
          <w:rFonts w:ascii="Source Sans Pro" w:hAnsi="Source Sans Pro" w:cs="Courier New"/>
          <w:b/>
          <w:bCs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b/>
          <w:bCs/>
          <w:color w:val="222020"/>
          <w:sz w:val="24"/>
          <w:szCs w:val="24"/>
        </w:rPr>
        <w:t xml:space="preserve">Fase 3: Atribución de eventos basada en la identidad </w:t>
      </w:r>
      <w:r w:rsidR="001743FC" w:rsidRPr="001743FC">
        <w:rPr>
          <w:rFonts w:ascii="Source Sans Pro" w:hAnsi="Source Sans Pro" w:cs="Courier New"/>
          <w:b/>
          <w:bCs/>
          <w:color w:val="222020"/>
          <w:sz w:val="24"/>
          <w:szCs w:val="24"/>
        </w:rPr>
        <w:t>(INNER JOIN)</w:t>
      </w:r>
    </w:p>
    <w:p w14:paraId="3B633D65" w14:textId="77777777" w:rsidR="005678B9" w:rsidRPr="005678B9" w:rsidRDefault="005678B9" w:rsidP="005678B9">
      <w:pPr>
        <w:spacing w:after="0" w:line="240" w:lineRule="auto"/>
        <w:jc w:val="both"/>
        <w:rPr>
          <w:rFonts w:ascii="Source Sans Pro" w:hAnsi="Source Sans Pro" w:cs="Courier New"/>
          <w:color w:val="222020"/>
          <w:sz w:val="24"/>
          <w:szCs w:val="24"/>
        </w:rPr>
      </w:pPr>
      <w:r w:rsidRPr="005678B9">
        <w:rPr>
          <w:rFonts w:ascii="Source Sans Pro" w:hAnsi="Source Sans Pro" w:cs="Courier New"/>
          <w:color w:val="222020"/>
          <w:sz w:val="24"/>
          <w:szCs w:val="24"/>
        </w:rPr>
        <w:t>La fase final consistió en mapear los registros de autenticación a las identidades humanas para acelerar los tiempos de respuesta a los incidentes.</w:t>
      </w:r>
    </w:p>
    <w:p w14:paraId="567BF0C4" w14:textId="043772EE" w:rsidR="001743FC" w:rsidRPr="005678B9" w:rsidRDefault="001743FC" w:rsidP="001743FC">
      <w:pPr>
        <w:spacing w:after="0" w:line="240" w:lineRule="auto"/>
        <w:rPr>
          <w:rFonts w:ascii="Courier New" w:hAnsi="Courier New" w:cs="Courier New"/>
          <w:color w:val="222020"/>
          <w:highlight w:val="lightGray"/>
          <w:lang w:val="en-US"/>
        </w:rPr>
      </w:pPr>
      <w:r w:rsidRPr="005678B9">
        <w:rPr>
          <w:rFonts w:ascii="Courier New" w:hAnsi="Courier New" w:cs="Courier New"/>
          <w:color w:val="222020"/>
          <w:highlight w:val="lightGray"/>
          <w:lang w:val="en-US"/>
        </w:rPr>
        <w:t xml:space="preserve">SELECT * FROM employees </w:t>
      </w:r>
    </w:p>
    <w:p w14:paraId="6BD06033" w14:textId="0F43C55F" w:rsidR="001743FC" w:rsidRDefault="005678B9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  <w:r>
        <w:rPr>
          <w:rFonts w:ascii="Courier New" w:hAnsi="Courier New" w:cs="Courier New"/>
          <w:noProof/>
          <w:color w:val="222020"/>
          <w:lang w:val="en-US"/>
        </w:rPr>
        <w:drawing>
          <wp:anchor distT="0" distB="0" distL="114300" distR="114300" simplePos="0" relativeHeight="251663360" behindDoc="0" locked="0" layoutInCell="1" allowOverlap="1" wp14:anchorId="18921C6A" wp14:editId="35F7882E">
            <wp:simplePos x="0" y="0"/>
            <wp:positionH relativeFrom="margin">
              <wp:align>right</wp:align>
            </wp:positionH>
            <wp:positionV relativeFrom="paragraph">
              <wp:posOffset>353695</wp:posOffset>
            </wp:positionV>
            <wp:extent cx="5619750" cy="1209675"/>
            <wp:effectExtent l="0" t="0" r="0" b="952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12"/>
                    <a:stretch/>
                  </pic:blipFill>
                  <pic:spPr bwMode="auto">
                    <a:xfrm>
                      <a:off x="0" y="0"/>
                      <a:ext cx="561975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743FC" w:rsidRPr="005678B9">
        <w:rPr>
          <w:rFonts w:ascii="Courier New" w:hAnsi="Courier New" w:cs="Courier New"/>
          <w:color w:val="222020"/>
          <w:highlight w:val="lightGray"/>
          <w:lang w:val="en-US"/>
        </w:rPr>
        <w:t xml:space="preserve">INNER JOIN log_in_attempts ON </w:t>
      </w:r>
      <w:proofErr w:type="gramStart"/>
      <w:r w:rsidR="001743FC" w:rsidRPr="005678B9">
        <w:rPr>
          <w:rFonts w:ascii="Courier New" w:hAnsi="Courier New" w:cs="Courier New"/>
          <w:color w:val="222020"/>
          <w:highlight w:val="lightGray"/>
          <w:lang w:val="en-US"/>
        </w:rPr>
        <w:t>employees.username</w:t>
      </w:r>
      <w:proofErr w:type="gramEnd"/>
      <w:r w:rsidR="001743FC" w:rsidRPr="005678B9">
        <w:rPr>
          <w:rFonts w:ascii="Courier New" w:hAnsi="Courier New" w:cs="Courier New"/>
          <w:color w:val="222020"/>
          <w:highlight w:val="lightGray"/>
          <w:lang w:val="en-US"/>
        </w:rPr>
        <w:t xml:space="preserve"> = log_in_attempts.username;</w:t>
      </w:r>
    </w:p>
    <w:p w14:paraId="27C08DBC" w14:textId="111FE292" w:rsidR="005678B9" w:rsidRDefault="005678B9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p w14:paraId="75A6CDF7" w14:textId="6B483021" w:rsidR="001743FC" w:rsidRPr="001743FC" w:rsidRDefault="001743FC" w:rsidP="001743FC">
      <w:pPr>
        <w:spacing w:after="0" w:line="240" w:lineRule="auto"/>
        <w:rPr>
          <w:rFonts w:ascii="Courier New" w:hAnsi="Courier New" w:cs="Courier New"/>
          <w:color w:val="222020"/>
          <w:lang w:val="en-US"/>
        </w:rPr>
      </w:pPr>
    </w:p>
    <w:sectPr w:rsidR="001743FC" w:rsidRPr="001743FC" w:rsidSect="005678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8F6"/>
    <w:multiLevelType w:val="multilevel"/>
    <w:tmpl w:val="81C848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317AF"/>
    <w:multiLevelType w:val="multilevel"/>
    <w:tmpl w:val="7B2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55DE9"/>
    <w:multiLevelType w:val="multilevel"/>
    <w:tmpl w:val="FAA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74E41"/>
    <w:multiLevelType w:val="multilevel"/>
    <w:tmpl w:val="C0C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77220"/>
    <w:multiLevelType w:val="multilevel"/>
    <w:tmpl w:val="EB52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8595D"/>
    <w:multiLevelType w:val="multilevel"/>
    <w:tmpl w:val="1DF6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E05F56"/>
    <w:multiLevelType w:val="multilevel"/>
    <w:tmpl w:val="40F8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0869F9"/>
    <w:multiLevelType w:val="multilevel"/>
    <w:tmpl w:val="6F2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31F28"/>
    <w:multiLevelType w:val="multilevel"/>
    <w:tmpl w:val="EBB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00DB6"/>
    <w:multiLevelType w:val="multilevel"/>
    <w:tmpl w:val="599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3941C1"/>
    <w:multiLevelType w:val="multilevel"/>
    <w:tmpl w:val="AAA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C7CD1"/>
    <w:multiLevelType w:val="multilevel"/>
    <w:tmpl w:val="4472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4B200D"/>
    <w:multiLevelType w:val="multilevel"/>
    <w:tmpl w:val="A5D4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6E67E8"/>
    <w:multiLevelType w:val="multilevel"/>
    <w:tmpl w:val="EAB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430DC"/>
    <w:multiLevelType w:val="multilevel"/>
    <w:tmpl w:val="27FC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E30AC"/>
    <w:multiLevelType w:val="multilevel"/>
    <w:tmpl w:val="C24E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E56E3"/>
    <w:multiLevelType w:val="multilevel"/>
    <w:tmpl w:val="215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A545C"/>
    <w:multiLevelType w:val="multilevel"/>
    <w:tmpl w:val="052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E2F1A"/>
    <w:multiLevelType w:val="multilevel"/>
    <w:tmpl w:val="7212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53E26"/>
    <w:multiLevelType w:val="multilevel"/>
    <w:tmpl w:val="F68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C3375"/>
    <w:multiLevelType w:val="multilevel"/>
    <w:tmpl w:val="B8C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83516"/>
    <w:multiLevelType w:val="multilevel"/>
    <w:tmpl w:val="702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26BC1"/>
    <w:multiLevelType w:val="multilevel"/>
    <w:tmpl w:val="1052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DF69B9"/>
    <w:multiLevelType w:val="multilevel"/>
    <w:tmpl w:val="6DE8D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A75513"/>
    <w:multiLevelType w:val="multilevel"/>
    <w:tmpl w:val="083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92F54F3"/>
    <w:multiLevelType w:val="multilevel"/>
    <w:tmpl w:val="556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81797"/>
    <w:multiLevelType w:val="multilevel"/>
    <w:tmpl w:val="747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7D3639"/>
    <w:multiLevelType w:val="multilevel"/>
    <w:tmpl w:val="C8E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A2A78"/>
    <w:multiLevelType w:val="multilevel"/>
    <w:tmpl w:val="DE0A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B56CC1"/>
    <w:multiLevelType w:val="multilevel"/>
    <w:tmpl w:val="0CEA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7A7492"/>
    <w:multiLevelType w:val="multilevel"/>
    <w:tmpl w:val="CBA8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3C5D98"/>
    <w:multiLevelType w:val="multilevel"/>
    <w:tmpl w:val="BCA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5573FE"/>
    <w:multiLevelType w:val="multilevel"/>
    <w:tmpl w:val="4094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DD41DB"/>
    <w:multiLevelType w:val="multilevel"/>
    <w:tmpl w:val="73E47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117B2D"/>
    <w:multiLevelType w:val="multilevel"/>
    <w:tmpl w:val="7CC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A248FC"/>
    <w:multiLevelType w:val="multilevel"/>
    <w:tmpl w:val="39DC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BE4438"/>
    <w:multiLevelType w:val="multilevel"/>
    <w:tmpl w:val="BA4CA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F16274"/>
    <w:multiLevelType w:val="multilevel"/>
    <w:tmpl w:val="804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505FEE"/>
    <w:multiLevelType w:val="multilevel"/>
    <w:tmpl w:val="035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350C6A"/>
    <w:multiLevelType w:val="multilevel"/>
    <w:tmpl w:val="E1CC0D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542AF6"/>
    <w:multiLevelType w:val="multilevel"/>
    <w:tmpl w:val="A80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9F60ED8"/>
    <w:multiLevelType w:val="multilevel"/>
    <w:tmpl w:val="34E6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3A688D"/>
    <w:multiLevelType w:val="multilevel"/>
    <w:tmpl w:val="58E8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678AE"/>
    <w:multiLevelType w:val="multilevel"/>
    <w:tmpl w:val="F53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9D415C"/>
    <w:multiLevelType w:val="multilevel"/>
    <w:tmpl w:val="5C5A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0E19F4"/>
    <w:multiLevelType w:val="multilevel"/>
    <w:tmpl w:val="9FB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787716"/>
    <w:multiLevelType w:val="multilevel"/>
    <w:tmpl w:val="9ABC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1667C0"/>
    <w:multiLevelType w:val="multilevel"/>
    <w:tmpl w:val="FB9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12A5C5D"/>
    <w:multiLevelType w:val="multilevel"/>
    <w:tmpl w:val="5B4C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2E10F21"/>
    <w:multiLevelType w:val="multilevel"/>
    <w:tmpl w:val="228CAA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591212"/>
    <w:multiLevelType w:val="multilevel"/>
    <w:tmpl w:val="C532A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C13A0E"/>
    <w:multiLevelType w:val="multilevel"/>
    <w:tmpl w:val="DB7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0D6F83"/>
    <w:multiLevelType w:val="multilevel"/>
    <w:tmpl w:val="865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8F5F53"/>
    <w:multiLevelType w:val="multilevel"/>
    <w:tmpl w:val="6AB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410B51"/>
    <w:multiLevelType w:val="multilevel"/>
    <w:tmpl w:val="B832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A869FF"/>
    <w:multiLevelType w:val="multilevel"/>
    <w:tmpl w:val="3F22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764553"/>
    <w:multiLevelType w:val="multilevel"/>
    <w:tmpl w:val="ACE8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B5259B"/>
    <w:multiLevelType w:val="multilevel"/>
    <w:tmpl w:val="CE1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774BE3"/>
    <w:multiLevelType w:val="multilevel"/>
    <w:tmpl w:val="0E54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DF4079"/>
    <w:multiLevelType w:val="multilevel"/>
    <w:tmpl w:val="28E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033167"/>
    <w:multiLevelType w:val="multilevel"/>
    <w:tmpl w:val="F37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B11C38"/>
    <w:multiLevelType w:val="multilevel"/>
    <w:tmpl w:val="99E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331E13"/>
    <w:multiLevelType w:val="multilevel"/>
    <w:tmpl w:val="0A3A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622300"/>
    <w:multiLevelType w:val="multilevel"/>
    <w:tmpl w:val="0430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A0645D"/>
    <w:multiLevelType w:val="multilevel"/>
    <w:tmpl w:val="287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C311F4"/>
    <w:multiLevelType w:val="multilevel"/>
    <w:tmpl w:val="D33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3121DE"/>
    <w:multiLevelType w:val="multilevel"/>
    <w:tmpl w:val="06A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574075"/>
    <w:multiLevelType w:val="multilevel"/>
    <w:tmpl w:val="067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AD3E6E"/>
    <w:multiLevelType w:val="multilevel"/>
    <w:tmpl w:val="9CA6F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0177613"/>
    <w:multiLevelType w:val="multilevel"/>
    <w:tmpl w:val="EDB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66499B"/>
    <w:multiLevelType w:val="multilevel"/>
    <w:tmpl w:val="1A8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6F78F7"/>
    <w:multiLevelType w:val="multilevel"/>
    <w:tmpl w:val="CAC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E3F4B"/>
    <w:multiLevelType w:val="multilevel"/>
    <w:tmpl w:val="BCC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BC7B00"/>
    <w:multiLevelType w:val="multilevel"/>
    <w:tmpl w:val="1D6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3207D3"/>
    <w:multiLevelType w:val="multilevel"/>
    <w:tmpl w:val="BF3AC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7234F1E"/>
    <w:multiLevelType w:val="multilevel"/>
    <w:tmpl w:val="ECF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7857630"/>
    <w:multiLevelType w:val="multilevel"/>
    <w:tmpl w:val="C0F621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7961677"/>
    <w:multiLevelType w:val="multilevel"/>
    <w:tmpl w:val="08AC2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88E33BB"/>
    <w:multiLevelType w:val="multilevel"/>
    <w:tmpl w:val="845A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96A28D5"/>
    <w:multiLevelType w:val="multilevel"/>
    <w:tmpl w:val="808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793D37"/>
    <w:multiLevelType w:val="multilevel"/>
    <w:tmpl w:val="43D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C9468A"/>
    <w:multiLevelType w:val="multilevel"/>
    <w:tmpl w:val="CC324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D10A04"/>
    <w:multiLevelType w:val="multilevel"/>
    <w:tmpl w:val="CC8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124FA4"/>
    <w:multiLevelType w:val="multilevel"/>
    <w:tmpl w:val="03C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1B0C3B"/>
    <w:multiLevelType w:val="multilevel"/>
    <w:tmpl w:val="EFD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464705"/>
    <w:multiLevelType w:val="multilevel"/>
    <w:tmpl w:val="C23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DA4D94"/>
    <w:multiLevelType w:val="multilevel"/>
    <w:tmpl w:val="C20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DC2D33"/>
    <w:multiLevelType w:val="multilevel"/>
    <w:tmpl w:val="503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912DD2"/>
    <w:multiLevelType w:val="multilevel"/>
    <w:tmpl w:val="FC9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3D54690"/>
    <w:multiLevelType w:val="multilevel"/>
    <w:tmpl w:val="A5D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E17FDE"/>
    <w:multiLevelType w:val="multilevel"/>
    <w:tmpl w:val="9B14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B37633"/>
    <w:multiLevelType w:val="multilevel"/>
    <w:tmpl w:val="925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320227"/>
    <w:multiLevelType w:val="multilevel"/>
    <w:tmpl w:val="643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A9E32B9"/>
    <w:multiLevelType w:val="multilevel"/>
    <w:tmpl w:val="32D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590152"/>
    <w:multiLevelType w:val="multilevel"/>
    <w:tmpl w:val="CDE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C25397"/>
    <w:multiLevelType w:val="multilevel"/>
    <w:tmpl w:val="2580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D0960E9"/>
    <w:multiLevelType w:val="multilevel"/>
    <w:tmpl w:val="476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7C20F9"/>
    <w:multiLevelType w:val="multilevel"/>
    <w:tmpl w:val="432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D901C14"/>
    <w:multiLevelType w:val="multilevel"/>
    <w:tmpl w:val="DF5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FD0AFE"/>
    <w:multiLevelType w:val="multilevel"/>
    <w:tmpl w:val="B59C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F03339B"/>
    <w:multiLevelType w:val="multilevel"/>
    <w:tmpl w:val="E5F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8403FA"/>
    <w:multiLevelType w:val="multilevel"/>
    <w:tmpl w:val="6114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0584A87"/>
    <w:multiLevelType w:val="multilevel"/>
    <w:tmpl w:val="B28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B21775"/>
    <w:multiLevelType w:val="multilevel"/>
    <w:tmpl w:val="430A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3655E6D"/>
    <w:multiLevelType w:val="multilevel"/>
    <w:tmpl w:val="AFE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6B3F2A"/>
    <w:multiLevelType w:val="multilevel"/>
    <w:tmpl w:val="D35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E87C4B"/>
    <w:multiLevelType w:val="multilevel"/>
    <w:tmpl w:val="5C64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4763D41"/>
    <w:multiLevelType w:val="multilevel"/>
    <w:tmpl w:val="5A90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405FCC"/>
    <w:multiLevelType w:val="multilevel"/>
    <w:tmpl w:val="E364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6D83A3C"/>
    <w:multiLevelType w:val="multilevel"/>
    <w:tmpl w:val="9420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7CB3526"/>
    <w:multiLevelType w:val="multilevel"/>
    <w:tmpl w:val="5D5C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88D2843"/>
    <w:multiLevelType w:val="multilevel"/>
    <w:tmpl w:val="9BC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C34F11"/>
    <w:multiLevelType w:val="multilevel"/>
    <w:tmpl w:val="2EE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E074A4"/>
    <w:multiLevelType w:val="multilevel"/>
    <w:tmpl w:val="F2AA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A604601"/>
    <w:multiLevelType w:val="multilevel"/>
    <w:tmpl w:val="A45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4A2FC2"/>
    <w:multiLevelType w:val="multilevel"/>
    <w:tmpl w:val="A2E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0D04B1"/>
    <w:multiLevelType w:val="multilevel"/>
    <w:tmpl w:val="3BF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0113F8"/>
    <w:multiLevelType w:val="multilevel"/>
    <w:tmpl w:val="8F8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90603F"/>
    <w:multiLevelType w:val="multilevel"/>
    <w:tmpl w:val="34E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9C2AE0"/>
    <w:multiLevelType w:val="multilevel"/>
    <w:tmpl w:val="1CB0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2E46855"/>
    <w:multiLevelType w:val="multilevel"/>
    <w:tmpl w:val="A2B8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3A71835"/>
    <w:multiLevelType w:val="multilevel"/>
    <w:tmpl w:val="BEE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4F5744"/>
    <w:multiLevelType w:val="multilevel"/>
    <w:tmpl w:val="26F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4F70953"/>
    <w:multiLevelType w:val="multilevel"/>
    <w:tmpl w:val="DFD6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5017EE6"/>
    <w:multiLevelType w:val="multilevel"/>
    <w:tmpl w:val="0EC8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50F21CE"/>
    <w:multiLevelType w:val="multilevel"/>
    <w:tmpl w:val="11FC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D1669D"/>
    <w:multiLevelType w:val="multilevel"/>
    <w:tmpl w:val="A6F8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81F0741"/>
    <w:multiLevelType w:val="multilevel"/>
    <w:tmpl w:val="FB1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84249A1"/>
    <w:multiLevelType w:val="multilevel"/>
    <w:tmpl w:val="E82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FE68C8"/>
    <w:multiLevelType w:val="multilevel"/>
    <w:tmpl w:val="3A5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543650"/>
    <w:multiLevelType w:val="multilevel"/>
    <w:tmpl w:val="BB8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AE203FB"/>
    <w:multiLevelType w:val="multilevel"/>
    <w:tmpl w:val="ED58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B972964"/>
    <w:multiLevelType w:val="multilevel"/>
    <w:tmpl w:val="2FF6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F0F29BD"/>
    <w:multiLevelType w:val="multilevel"/>
    <w:tmpl w:val="CF84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5957BA"/>
    <w:multiLevelType w:val="multilevel"/>
    <w:tmpl w:val="A040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4"/>
  </w:num>
  <w:num w:numId="2">
    <w:abstractNumId w:val="102"/>
  </w:num>
  <w:num w:numId="3">
    <w:abstractNumId w:val="65"/>
  </w:num>
  <w:num w:numId="4">
    <w:abstractNumId w:val="21"/>
  </w:num>
  <w:num w:numId="5">
    <w:abstractNumId w:val="7"/>
  </w:num>
  <w:num w:numId="6">
    <w:abstractNumId w:val="79"/>
  </w:num>
  <w:num w:numId="7">
    <w:abstractNumId w:val="12"/>
  </w:num>
  <w:num w:numId="8">
    <w:abstractNumId w:val="126"/>
  </w:num>
  <w:num w:numId="9">
    <w:abstractNumId w:val="13"/>
  </w:num>
  <w:num w:numId="10">
    <w:abstractNumId w:val="41"/>
  </w:num>
  <w:num w:numId="11">
    <w:abstractNumId w:val="46"/>
  </w:num>
  <w:num w:numId="12">
    <w:abstractNumId w:val="111"/>
  </w:num>
  <w:num w:numId="13">
    <w:abstractNumId w:val="45"/>
  </w:num>
  <w:num w:numId="14">
    <w:abstractNumId w:val="104"/>
  </w:num>
  <w:num w:numId="15">
    <w:abstractNumId w:val="118"/>
  </w:num>
  <w:num w:numId="16">
    <w:abstractNumId w:val="113"/>
  </w:num>
  <w:num w:numId="17">
    <w:abstractNumId w:val="132"/>
  </w:num>
  <w:num w:numId="18">
    <w:abstractNumId w:val="16"/>
  </w:num>
  <w:num w:numId="19">
    <w:abstractNumId w:val="109"/>
  </w:num>
  <w:num w:numId="20">
    <w:abstractNumId w:val="30"/>
  </w:num>
  <w:num w:numId="21">
    <w:abstractNumId w:val="32"/>
  </w:num>
  <w:num w:numId="22">
    <w:abstractNumId w:val="95"/>
  </w:num>
  <w:num w:numId="23">
    <w:abstractNumId w:val="25"/>
  </w:num>
  <w:num w:numId="24">
    <w:abstractNumId w:val="10"/>
  </w:num>
  <w:num w:numId="25">
    <w:abstractNumId w:val="93"/>
  </w:num>
  <w:num w:numId="26">
    <w:abstractNumId w:val="18"/>
  </w:num>
  <w:num w:numId="27">
    <w:abstractNumId w:val="73"/>
  </w:num>
  <w:num w:numId="28">
    <w:abstractNumId w:val="14"/>
  </w:num>
  <w:num w:numId="29">
    <w:abstractNumId w:val="110"/>
  </w:num>
  <w:num w:numId="30">
    <w:abstractNumId w:val="82"/>
  </w:num>
  <w:num w:numId="31">
    <w:abstractNumId w:val="67"/>
  </w:num>
  <w:num w:numId="32">
    <w:abstractNumId w:val="69"/>
  </w:num>
  <w:num w:numId="33">
    <w:abstractNumId w:val="83"/>
  </w:num>
  <w:num w:numId="34">
    <w:abstractNumId w:val="78"/>
  </w:num>
  <w:num w:numId="35">
    <w:abstractNumId w:val="112"/>
  </w:num>
  <w:num w:numId="36">
    <w:abstractNumId w:val="34"/>
  </w:num>
  <w:num w:numId="37">
    <w:abstractNumId w:val="20"/>
  </w:num>
  <w:num w:numId="38">
    <w:abstractNumId w:val="40"/>
  </w:num>
  <w:num w:numId="39">
    <w:abstractNumId w:val="97"/>
  </w:num>
  <w:num w:numId="40">
    <w:abstractNumId w:val="130"/>
  </w:num>
  <w:num w:numId="41">
    <w:abstractNumId w:val="22"/>
  </w:num>
  <w:num w:numId="42">
    <w:abstractNumId w:val="77"/>
  </w:num>
  <w:num w:numId="43">
    <w:abstractNumId w:val="76"/>
  </w:num>
  <w:num w:numId="44">
    <w:abstractNumId w:val="103"/>
  </w:num>
  <w:num w:numId="45">
    <w:abstractNumId w:val="81"/>
  </w:num>
  <w:num w:numId="46">
    <w:abstractNumId w:val="39"/>
  </w:num>
  <w:num w:numId="47">
    <w:abstractNumId w:val="56"/>
  </w:num>
  <w:num w:numId="48">
    <w:abstractNumId w:val="74"/>
  </w:num>
  <w:num w:numId="49">
    <w:abstractNumId w:val="128"/>
  </w:num>
  <w:num w:numId="50">
    <w:abstractNumId w:val="64"/>
  </w:num>
  <w:num w:numId="51">
    <w:abstractNumId w:val="54"/>
  </w:num>
  <w:num w:numId="52">
    <w:abstractNumId w:val="4"/>
  </w:num>
  <w:num w:numId="53">
    <w:abstractNumId w:val="1"/>
  </w:num>
  <w:num w:numId="54">
    <w:abstractNumId w:val="120"/>
  </w:num>
  <w:num w:numId="55">
    <w:abstractNumId w:val="51"/>
  </w:num>
  <w:num w:numId="56">
    <w:abstractNumId w:val="5"/>
  </w:num>
  <w:num w:numId="57">
    <w:abstractNumId w:val="101"/>
  </w:num>
  <w:num w:numId="58">
    <w:abstractNumId w:val="106"/>
  </w:num>
  <w:num w:numId="59">
    <w:abstractNumId w:val="28"/>
  </w:num>
  <w:num w:numId="60">
    <w:abstractNumId w:val="122"/>
  </w:num>
  <w:num w:numId="61">
    <w:abstractNumId w:val="92"/>
  </w:num>
  <w:num w:numId="62">
    <w:abstractNumId w:val="127"/>
  </w:num>
  <w:num w:numId="63">
    <w:abstractNumId w:val="87"/>
  </w:num>
  <w:num w:numId="64">
    <w:abstractNumId w:val="80"/>
  </w:num>
  <w:num w:numId="65">
    <w:abstractNumId w:val="134"/>
  </w:num>
  <w:num w:numId="66">
    <w:abstractNumId w:val="23"/>
  </w:num>
  <w:num w:numId="67">
    <w:abstractNumId w:val="131"/>
  </w:num>
  <w:num w:numId="68">
    <w:abstractNumId w:val="50"/>
  </w:num>
  <w:num w:numId="69">
    <w:abstractNumId w:val="37"/>
  </w:num>
  <w:num w:numId="70">
    <w:abstractNumId w:val="91"/>
  </w:num>
  <w:num w:numId="71">
    <w:abstractNumId w:val="116"/>
  </w:num>
  <w:num w:numId="72">
    <w:abstractNumId w:val="43"/>
  </w:num>
  <w:num w:numId="73">
    <w:abstractNumId w:val="123"/>
  </w:num>
  <w:num w:numId="74">
    <w:abstractNumId w:val="57"/>
  </w:num>
  <w:num w:numId="75">
    <w:abstractNumId w:val="75"/>
  </w:num>
  <w:num w:numId="76">
    <w:abstractNumId w:val="108"/>
  </w:num>
  <w:num w:numId="77">
    <w:abstractNumId w:val="6"/>
  </w:num>
  <w:num w:numId="78">
    <w:abstractNumId w:val="100"/>
  </w:num>
  <w:num w:numId="79">
    <w:abstractNumId w:val="11"/>
  </w:num>
  <w:num w:numId="80">
    <w:abstractNumId w:val="68"/>
  </w:num>
  <w:num w:numId="81">
    <w:abstractNumId w:val="85"/>
  </w:num>
  <w:num w:numId="82">
    <w:abstractNumId w:val="119"/>
  </w:num>
  <w:num w:numId="83">
    <w:abstractNumId w:val="36"/>
  </w:num>
  <w:num w:numId="84">
    <w:abstractNumId w:val="133"/>
  </w:num>
  <w:num w:numId="85">
    <w:abstractNumId w:val="0"/>
  </w:num>
  <w:num w:numId="86">
    <w:abstractNumId w:val="17"/>
  </w:num>
  <w:num w:numId="87">
    <w:abstractNumId w:val="84"/>
  </w:num>
  <w:num w:numId="88">
    <w:abstractNumId w:val="125"/>
  </w:num>
  <w:num w:numId="89">
    <w:abstractNumId w:val="90"/>
  </w:num>
  <w:num w:numId="90">
    <w:abstractNumId w:val="89"/>
  </w:num>
  <w:num w:numId="91">
    <w:abstractNumId w:val="107"/>
  </w:num>
  <w:num w:numId="92">
    <w:abstractNumId w:val="115"/>
  </w:num>
  <w:num w:numId="93">
    <w:abstractNumId w:val="58"/>
  </w:num>
  <w:num w:numId="94">
    <w:abstractNumId w:val="48"/>
  </w:num>
  <w:num w:numId="95">
    <w:abstractNumId w:val="121"/>
  </w:num>
  <w:num w:numId="96">
    <w:abstractNumId w:val="19"/>
  </w:num>
  <w:num w:numId="97">
    <w:abstractNumId w:val="105"/>
  </w:num>
  <w:num w:numId="98">
    <w:abstractNumId w:val="63"/>
  </w:num>
  <w:num w:numId="99">
    <w:abstractNumId w:val="8"/>
  </w:num>
  <w:num w:numId="100">
    <w:abstractNumId w:val="60"/>
  </w:num>
  <w:num w:numId="101">
    <w:abstractNumId w:val="61"/>
  </w:num>
  <w:num w:numId="102">
    <w:abstractNumId w:val="53"/>
  </w:num>
  <w:num w:numId="103">
    <w:abstractNumId w:val="38"/>
  </w:num>
  <w:num w:numId="104">
    <w:abstractNumId w:val="3"/>
  </w:num>
  <w:num w:numId="105">
    <w:abstractNumId w:val="31"/>
  </w:num>
  <w:num w:numId="106">
    <w:abstractNumId w:val="26"/>
  </w:num>
  <w:num w:numId="107">
    <w:abstractNumId w:val="42"/>
  </w:num>
  <w:num w:numId="108">
    <w:abstractNumId w:val="29"/>
  </w:num>
  <w:num w:numId="109">
    <w:abstractNumId w:val="86"/>
  </w:num>
  <w:num w:numId="110">
    <w:abstractNumId w:val="72"/>
  </w:num>
  <w:num w:numId="111">
    <w:abstractNumId w:val="71"/>
  </w:num>
  <w:num w:numId="112">
    <w:abstractNumId w:val="52"/>
  </w:num>
  <w:num w:numId="113">
    <w:abstractNumId w:val="15"/>
  </w:num>
  <w:num w:numId="114">
    <w:abstractNumId w:val="124"/>
  </w:num>
  <w:num w:numId="115">
    <w:abstractNumId w:val="2"/>
  </w:num>
  <w:num w:numId="116">
    <w:abstractNumId w:val="62"/>
  </w:num>
  <w:num w:numId="117">
    <w:abstractNumId w:val="88"/>
  </w:num>
  <w:num w:numId="118">
    <w:abstractNumId w:val="99"/>
  </w:num>
  <w:num w:numId="119">
    <w:abstractNumId w:val="33"/>
  </w:num>
  <w:num w:numId="120">
    <w:abstractNumId w:val="55"/>
  </w:num>
  <w:num w:numId="121">
    <w:abstractNumId w:val="49"/>
  </w:num>
  <w:num w:numId="122">
    <w:abstractNumId w:val="96"/>
  </w:num>
  <w:num w:numId="123">
    <w:abstractNumId w:val="9"/>
  </w:num>
  <w:num w:numId="124">
    <w:abstractNumId w:val="24"/>
  </w:num>
  <w:num w:numId="125">
    <w:abstractNumId w:val="44"/>
  </w:num>
  <w:num w:numId="126">
    <w:abstractNumId w:val="117"/>
  </w:num>
  <w:num w:numId="127">
    <w:abstractNumId w:val="27"/>
  </w:num>
  <w:num w:numId="128">
    <w:abstractNumId w:val="66"/>
  </w:num>
  <w:num w:numId="129">
    <w:abstractNumId w:val="35"/>
  </w:num>
  <w:num w:numId="130">
    <w:abstractNumId w:val="59"/>
  </w:num>
  <w:num w:numId="131">
    <w:abstractNumId w:val="129"/>
  </w:num>
  <w:num w:numId="132">
    <w:abstractNumId w:val="98"/>
  </w:num>
  <w:num w:numId="133">
    <w:abstractNumId w:val="114"/>
  </w:num>
  <w:num w:numId="134">
    <w:abstractNumId w:val="47"/>
  </w:num>
  <w:num w:numId="135">
    <w:abstractNumId w:val="70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71"/>
    <w:rsid w:val="00050BD6"/>
    <w:rsid w:val="000A0123"/>
    <w:rsid w:val="000A7C2E"/>
    <w:rsid w:val="00145934"/>
    <w:rsid w:val="00167733"/>
    <w:rsid w:val="001743FC"/>
    <w:rsid w:val="00197FBC"/>
    <w:rsid w:val="001B5C6D"/>
    <w:rsid w:val="00236750"/>
    <w:rsid w:val="0024030F"/>
    <w:rsid w:val="00295BE9"/>
    <w:rsid w:val="002A1ADD"/>
    <w:rsid w:val="002B3ABA"/>
    <w:rsid w:val="002C27C6"/>
    <w:rsid w:val="00314C2A"/>
    <w:rsid w:val="003265CE"/>
    <w:rsid w:val="003C2CDE"/>
    <w:rsid w:val="004D65CB"/>
    <w:rsid w:val="004E14FE"/>
    <w:rsid w:val="00540C25"/>
    <w:rsid w:val="00556B97"/>
    <w:rsid w:val="005678B9"/>
    <w:rsid w:val="00596BDC"/>
    <w:rsid w:val="005D7DCA"/>
    <w:rsid w:val="00612468"/>
    <w:rsid w:val="0061546D"/>
    <w:rsid w:val="0062413F"/>
    <w:rsid w:val="0063573E"/>
    <w:rsid w:val="006467F4"/>
    <w:rsid w:val="00662AD1"/>
    <w:rsid w:val="00670ADB"/>
    <w:rsid w:val="006C69BD"/>
    <w:rsid w:val="006F7027"/>
    <w:rsid w:val="00716DA3"/>
    <w:rsid w:val="0072397B"/>
    <w:rsid w:val="007D5A3D"/>
    <w:rsid w:val="007E6473"/>
    <w:rsid w:val="00830083"/>
    <w:rsid w:val="0086197D"/>
    <w:rsid w:val="00861D39"/>
    <w:rsid w:val="00861F75"/>
    <w:rsid w:val="00864E8C"/>
    <w:rsid w:val="00884E9F"/>
    <w:rsid w:val="00892ABF"/>
    <w:rsid w:val="008A46BF"/>
    <w:rsid w:val="00925FE3"/>
    <w:rsid w:val="00947391"/>
    <w:rsid w:val="00970741"/>
    <w:rsid w:val="00980ACF"/>
    <w:rsid w:val="00981EF1"/>
    <w:rsid w:val="009A41E5"/>
    <w:rsid w:val="009C6167"/>
    <w:rsid w:val="009E670B"/>
    <w:rsid w:val="00A72831"/>
    <w:rsid w:val="00AA4683"/>
    <w:rsid w:val="00AB5C6F"/>
    <w:rsid w:val="00AF30D2"/>
    <w:rsid w:val="00B22210"/>
    <w:rsid w:val="00B53ADC"/>
    <w:rsid w:val="00BB524C"/>
    <w:rsid w:val="00BC2D9F"/>
    <w:rsid w:val="00C80943"/>
    <w:rsid w:val="00CB4EE8"/>
    <w:rsid w:val="00D115FB"/>
    <w:rsid w:val="00D31AF8"/>
    <w:rsid w:val="00D85B71"/>
    <w:rsid w:val="00D90164"/>
    <w:rsid w:val="00DE07BD"/>
    <w:rsid w:val="00DE69B1"/>
    <w:rsid w:val="00E3124E"/>
    <w:rsid w:val="00E317AC"/>
    <w:rsid w:val="00E74380"/>
    <w:rsid w:val="00EA65F1"/>
    <w:rsid w:val="00EA683E"/>
    <w:rsid w:val="00F12E82"/>
    <w:rsid w:val="00F53CEF"/>
    <w:rsid w:val="00F84598"/>
    <w:rsid w:val="00F94D5B"/>
    <w:rsid w:val="00F97542"/>
    <w:rsid w:val="00FA6F4D"/>
    <w:rsid w:val="00FC2FA8"/>
    <w:rsid w:val="00FE1B31"/>
    <w:rsid w:val="00FE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3,#fc6,#fc9"/>
    </o:shapedefaults>
    <o:shapelayout v:ext="edit">
      <o:idmap v:ext="edit" data="1"/>
    </o:shapelayout>
  </w:shapeDefaults>
  <w:decimalSymbol w:val="."/>
  <w:listSeparator w:val=","/>
  <w14:docId w14:val="4F663A60"/>
  <w15:chartTrackingRefBased/>
  <w15:docId w15:val="{77BF74BB-0882-4A0B-AB1A-8404D12E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B71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716D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D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C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3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546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A1A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1A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1A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1A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1ADD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62AD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2AD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B22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22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hljs-string">
    <w:name w:val="hljs-string"/>
    <w:basedOn w:val="Fuentedeprrafopredeter"/>
    <w:rsid w:val="006467F4"/>
  </w:style>
  <w:style w:type="table" w:styleId="Tablaconcuadrcula">
    <w:name w:val="Table Grid"/>
    <w:basedOn w:val="Tablanormal"/>
    <w:uiPriority w:val="39"/>
    <w:rsid w:val="00F94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16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D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C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3F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70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6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8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7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0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432889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4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1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8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40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8089585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0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401620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9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7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527408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4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17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8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0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6891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2453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660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67875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173343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1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55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9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498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1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9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715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8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7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7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3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455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3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5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8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25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30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5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8887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10015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62852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157504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8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3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06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05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4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484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7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1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5439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18529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5542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15506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1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7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49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98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2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9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AE1ED"/>
                                <w:left w:val="single" w:sz="6" w:space="0" w:color="DAE1ED"/>
                                <w:bottom w:val="single" w:sz="6" w:space="0" w:color="DAE1ED"/>
                                <w:right w:val="single" w:sz="6" w:space="0" w:color="DAE1ED"/>
                              </w:divBdr>
                              <w:divsChild>
                                <w:div w:id="48347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4552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AE1ED"/>
                                        <w:left w:val="single" w:sz="6" w:space="0" w:color="DAE1ED"/>
                                        <w:bottom w:val="single" w:sz="6" w:space="0" w:color="DAE1ED"/>
                                        <w:right w:val="single" w:sz="6" w:space="0" w:color="DAE1ED"/>
                                      </w:divBdr>
                                      <w:divsChild>
                                        <w:div w:id="123504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6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05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50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405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42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2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62804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90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260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15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AE1ED"/>
                                <w:left w:val="single" w:sz="6" w:space="0" w:color="DAE1ED"/>
                                <w:bottom w:val="single" w:sz="6" w:space="0" w:color="DAE1ED"/>
                                <w:right w:val="single" w:sz="6" w:space="0" w:color="DAE1ED"/>
                              </w:divBdr>
                              <w:divsChild>
                                <w:div w:id="188128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16901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AE1ED"/>
                                        <w:left w:val="single" w:sz="6" w:space="0" w:color="DAE1ED"/>
                                        <w:bottom w:val="single" w:sz="6" w:space="0" w:color="DAE1ED"/>
                                        <w:right w:val="single" w:sz="6" w:space="0" w:color="DAE1ED"/>
                                      </w:divBdr>
                                      <w:divsChild>
                                        <w:div w:id="122829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6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0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372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18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3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8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50628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8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479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005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AE1ED"/>
                                <w:left w:val="single" w:sz="6" w:space="0" w:color="DAE1ED"/>
                                <w:bottom w:val="single" w:sz="6" w:space="0" w:color="DAE1ED"/>
                                <w:right w:val="single" w:sz="6" w:space="0" w:color="DAE1ED"/>
                              </w:divBdr>
                              <w:divsChild>
                                <w:div w:id="97722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1182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AE1ED"/>
                                        <w:left w:val="single" w:sz="6" w:space="0" w:color="DAE1ED"/>
                                        <w:bottom w:val="single" w:sz="6" w:space="0" w:color="DAE1ED"/>
                                        <w:right w:val="single" w:sz="6" w:space="0" w:color="DAE1ED"/>
                                      </w:divBdr>
                                      <w:divsChild>
                                        <w:div w:id="8211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2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73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79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373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363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02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91074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8009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724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AE1ED"/>
                                <w:left w:val="single" w:sz="6" w:space="0" w:color="DAE1ED"/>
                                <w:bottom w:val="single" w:sz="6" w:space="0" w:color="DAE1ED"/>
                                <w:right w:val="single" w:sz="6" w:space="0" w:color="DAE1ED"/>
                              </w:divBdr>
                              <w:divsChild>
                                <w:div w:id="39173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862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AE1ED"/>
                                        <w:left w:val="single" w:sz="6" w:space="0" w:color="DAE1ED"/>
                                        <w:bottom w:val="single" w:sz="6" w:space="0" w:color="DAE1ED"/>
                                        <w:right w:val="single" w:sz="6" w:space="0" w:color="DAE1ED"/>
                                      </w:divBdr>
                                      <w:divsChild>
                                        <w:div w:id="83206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8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6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92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921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28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818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9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00278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9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9820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1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8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024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3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9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65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10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64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5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771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2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84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9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81932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9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1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918807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0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3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875194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7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157398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6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43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66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5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6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8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279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63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9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459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406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5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0130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17859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09350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30824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42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53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060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2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5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53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9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7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08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1972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21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5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4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2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110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7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14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AE1ED"/>
                                <w:left w:val="single" w:sz="6" w:space="0" w:color="DAE1ED"/>
                                <w:bottom w:val="single" w:sz="6" w:space="0" w:color="DAE1ED"/>
                                <w:right w:val="single" w:sz="6" w:space="0" w:color="DAE1ED"/>
                              </w:divBdr>
                              <w:divsChild>
                                <w:div w:id="132474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629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AE1ED"/>
                                        <w:left w:val="single" w:sz="6" w:space="0" w:color="DAE1ED"/>
                                        <w:bottom w:val="single" w:sz="6" w:space="0" w:color="DAE1ED"/>
                                        <w:right w:val="single" w:sz="6" w:space="0" w:color="DAE1ED"/>
                                      </w:divBdr>
                                      <w:divsChild>
                                        <w:div w:id="147648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0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9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3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059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128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0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370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0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2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7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4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1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8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8899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6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4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0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3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9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7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1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5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17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1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2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9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7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8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2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8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9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27167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8738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0644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148114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7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4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8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90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62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1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608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831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3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614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1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06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AE1ED"/>
                                <w:left w:val="single" w:sz="6" w:space="0" w:color="DAE1ED"/>
                                <w:bottom w:val="single" w:sz="6" w:space="0" w:color="DAE1ED"/>
                                <w:right w:val="single" w:sz="6" w:space="0" w:color="DAE1ED"/>
                              </w:divBdr>
                              <w:divsChild>
                                <w:div w:id="205993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0736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AE1ED"/>
                                        <w:left w:val="single" w:sz="6" w:space="0" w:color="DAE1ED"/>
                                        <w:bottom w:val="single" w:sz="6" w:space="0" w:color="DAE1ED"/>
                                        <w:right w:val="single" w:sz="6" w:space="0" w:color="DAE1ED"/>
                                      </w:divBdr>
                                      <w:divsChild>
                                        <w:div w:id="119029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5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64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12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196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202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9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94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4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02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6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7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403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2102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3198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15548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3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5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6569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1834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0809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18790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9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6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98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57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7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1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0650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55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7833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1347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5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5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24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0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1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3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3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548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161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7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2234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4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9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911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851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8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8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7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7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3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6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9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4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6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0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5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9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44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66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9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3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1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1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9576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0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34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5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1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5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8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070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4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7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0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3258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977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5909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211459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1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23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8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3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17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7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269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0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41701">
          <w:marLeft w:val="0"/>
          <w:marRight w:val="0"/>
          <w:marTop w:val="0"/>
          <w:marBottom w:val="0"/>
          <w:divBdr>
            <w:top w:val="single" w:sz="6" w:space="0" w:color="DAE1ED"/>
            <w:left w:val="single" w:sz="6" w:space="0" w:color="DAE1ED"/>
            <w:bottom w:val="single" w:sz="6" w:space="0" w:color="DAE1ED"/>
            <w:right w:val="single" w:sz="6" w:space="0" w:color="DAE1ED"/>
          </w:divBdr>
          <w:divsChild>
            <w:div w:id="1134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08267">
                  <w:marLeft w:val="0"/>
                  <w:marRight w:val="0"/>
                  <w:marTop w:val="0"/>
                  <w:marBottom w:val="300"/>
                  <w:divBdr>
                    <w:top w:val="single" w:sz="6" w:space="0" w:color="DAE1ED"/>
                    <w:left w:val="single" w:sz="6" w:space="0" w:color="DAE1ED"/>
                    <w:bottom w:val="single" w:sz="6" w:space="0" w:color="DAE1ED"/>
                    <w:right w:val="single" w:sz="6" w:space="0" w:color="DAE1ED"/>
                  </w:divBdr>
                  <w:divsChild>
                    <w:div w:id="11456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1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13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1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7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56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9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667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74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7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1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5288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32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5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95918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0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0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32477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57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19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9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9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60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665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4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ny\Documents\Plantillas%20personalizadas%20de%20Office\Lectura%20Larga%20&#8211;%20Comprensi&#243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Lectura Larga – Comprensión.dotx</Template>
  <TotalTime>54</TotalTime>
  <Pages>4</Pages>
  <Words>540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lobo</dc:creator>
  <cp:keywords/>
  <dc:description/>
  <cp:lastModifiedBy>jonny lobo</cp:lastModifiedBy>
  <cp:revision>7</cp:revision>
  <dcterms:created xsi:type="dcterms:W3CDTF">2026-04-06T22:57:00Z</dcterms:created>
  <dcterms:modified xsi:type="dcterms:W3CDTF">2026-04-06T23:52:00Z</dcterms:modified>
</cp:coreProperties>
</file>